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E125" w14:textId="77777777" w:rsidR="00CE1FF3" w:rsidRPr="00A53933" w:rsidRDefault="007E17B4" w:rsidP="002F6FFC">
      <w:pPr>
        <w:pStyle w:val="Titolo"/>
        <w:ind w:left="284" w:right="425"/>
        <w:rPr>
          <w:rFonts w:ascii="Arial" w:hAnsi="Arial" w:cs="Arial"/>
          <w:noProof/>
          <w:position w:val="6"/>
        </w:rPr>
      </w:pPr>
      <w:r w:rsidRPr="00A53933">
        <w:rPr>
          <w:rFonts w:ascii="Arial" w:hAnsi="Arial" w:cs="Arial"/>
          <w:noProof/>
          <w:position w:val="6"/>
        </w:rPr>
        <w:fldChar w:fldCharType="begin"/>
      </w:r>
      <w:r w:rsidR="00312478" w:rsidRPr="00A53933">
        <w:rPr>
          <w:rFonts w:ascii="Arial" w:hAnsi="Arial" w:cs="Arial"/>
          <w:noProof/>
          <w:position w:val="6"/>
        </w:rPr>
        <w:instrText xml:space="preserve"> DOCPROPERTY "Client"  \* MERGEFORMAT </w:instrText>
      </w:r>
      <w:r w:rsidRPr="00A53933">
        <w:rPr>
          <w:rFonts w:ascii="Arial" w:hAnsi="Arial" w:cs="Arial"/>
          <w:noProof/>
          <w:position w:val="6"/>
        </w:rPr>
        <w:fldChar w:fldCharType="separate"/>
      </w:r>
      <w:r w:rsidR="00E26E7E" w:rsidRPr="00A53933">
        <w:rPr>
          <w:rFonts w:ascii="Arial" w:hAnsi="Arial" w:cs="Arial"/>
          <w:noProof/>
          <w:position w:val="6"/>
        </w:rPr>
        <w:t>Poste Italiane</w:t>
      </w:r>
      <w:r w:rsidRPr="00A53933">
        <w:rPr>
          <w:rFonts w:ascii="Arial" w:hAnsi="Arial" w:cs="Arial"/>
          <w:noProof/>
          <w:position w:val="6"/>
        </w:rPr>
        <w:fldChar w:fldCharType="end"/>
      </w:r>
    </w:p>
    <w:p w14:paraId="5F923217" w14:textId="77777777" w:rsidR="0047407C" w:rsidRPr="00A53933" w:rsidRDefault="0047407C" w:rsidP="002F6FFC">
      <w:pPr>
        <w:pStyle w:val="Titolo"/>
        <w:ind w:left="284" w:right="425"/>
        <w:rPr>
          <w:rFonts w:ascii="Arial" w:hAnsi="Arial" w:cs="Arial"/>
          <w:noProof/>
          <w:position w:val="6"/>
        </w:rPr>
      </w:pPr>
    </w:p>
    <w:p w14:paraId="06987AB2" w14:textId="77777777" w:rsidR="00CE1FF3" w:rsidRPr="005D0D6D" w:rsidRDefault="000F1C3E" w:rsidP="002F6FFC">
      <w:pPr>
        <w:pStyle w:val="Titolo"/>
        <w:ind w:left="284" w:right="425"/>
        <w:rPr>
          <w:rFonts w:ascii="Arial" w:hAnsi="Arial" w:cs="Arial"/>
          <w:position w:val="6"/>
        </w:rPr>
      </w:pPr>
      <w:r w:rsidRPr="005D0D6D">
        <w:rPr>
          <w:rFonts w:ascii="Arial" w:hAnsi="Arial" w:cs="Arial"/>
          <w:position w:val="6"/>
        </w:rPr>
        <w:t>Interface Agreement</w:t>
      </w:r>
    </w:p>
    <w:p w14:paraId="22A7A614" w14:textId="77777777" w:rsidR="00CE1FF3" w:rsidRPr="005D0D6D" w:rsidRDefault="00CE1FF3" w:rsidP="002F6FFC">
      <w:pPr>
        <w:pStyle w:val="Titolo"/>
        <w:ind w:left="284" w:right="425"/>
        <w:rPr>
          <w:rFonts w:ascii="Arial" w:hAnsi="Arial" w:cs="Arial"/>
          <w:position w:val="6"/>
        </w:rPr>
      </w:pPr>
    </w:p>
    <w:p w14:paraId="149B1593" w14:textId="77777777" w:rsidR="00CE1FF3" w:rsidRPr="005D0D6D" w:rsidRDefault="00D7194A" w:rsidP="002F6FFC">
      <w:pPr>
        <w:pStyle w:val="Titolo"/>
        <w:ind w:left="284" w:right="425"/>
        <w:rPr>
          <w:rFonts w:ascii="Arial" w:hAnsi="Arial" w:cs="Arial"/>
          <w:position w:val="6"/>
          <w:sz w:val="40"/>
          <w:szCs w:val="40"/>
        </w:rPr>
      </w:pPr>
      <w:r>
        <w:rPr>
          <w:rFonts w:ascii="Arial" w:hAnsi="Arial" w:cs="Arial"/>
          <w:position w:val="6"/>
          <w:sz w:val="40"/>
          <w:szCs w:val="40"/>
        </w:rPr>
        <w:t>126440</w:t>
      </w:r>
      <w:r w:rsidR="00445B63" w:rsidRPr="005D0D6D">
        <w:rPr>
          <w:rFonts w:ascii="Arial" w:hAnsi="Arial" w:cs="Arial"/>
          <w:position w:val="6"/>
          <w:sz w:val="40"/>
          <w:szCs w:val="40"/>
        </w:rPr>
        <w:t xml:space="preserve"> </w:t>
      </w:r>
      <w:r w:rsidR="00F66E07">
        <w:rPr>
          <w:rFonts w:ascii="Arial" w:hAnsi="Arial" w:cs="Arial"/>
          <w:position w:val="6"/>
          <w:sz w:val="40"/>
          <w:szCs w:val="40"/>
        </w:rPr>
        <w:t>–</w:t>
      </w:r>
      <w:r w:rsidR="00445B63" w:rsidRPr="005D0D6D">
        <w:rPr>
          <w:rFonts w:ascii="Arial" w:hAnsi="Arial" w:cs="Arial"/>
          <w:position w:val="6"/>
          <w:sz w:val="40"/>
          <w:szCs w:val="40"/>
        </w:rPr>
        <w:t xml:space="preserve"> </w:t>
      </w:r>
      <w:r w:rsidR="00725380">
        <w:rPr>
          <w:rFonts w:ascii="Arial" w:hAnsi="Arial" w:cs="Arial"/>
          <w:position w:val="6"/>
          <w:sz w:val="40"/>
          <w:szCs w:val="40"/>
        </w:rPr>
        <w:t>Attivazione Nuova Carta</w:t>
      </w:r>
    </w:p>
    <w:p w14:paraId="1C9766BF" w14:textId="77777777" w:rsidR="00707A3D" w:rsidRDefault="00707A3D" w:rsidP="4387C43C">
      <w:pPr>
        <w:pStyle w:val="Titolo"/>
        <w:ind w:left="284" w:right="425"/>
        <w:rPr>
          <w:rFonts w:ascii="Arial" w:hAnsi="Arial" w:cs="Arial"/>
          <w:bCs/>
          <w:szCs w:val="48"/>
        </w:rPr>
      </w:pPr>
    </w:p>
    <w:p w14:paraId="774D65A8" w14:textId="77777777" w:rsidR="00C0780B" w:rsidRDefault="00C0780B" w:rsidP="0062203E">
      <w:pPr>
        <w:pStyle w:val="Titolo"/>
        <w:ind w:left="284" w:right="425"/>
        <w:rPr>
          <w:rFonts w:ascii="Arial" w:hAnsi="Arial" w:cs="Arial"/>
          <w:position w:val="6"/>
          <w:sz w:val="40"/>
          <w:szCs w:val="40"/>
        </w:rPr>
      </w:pPr>
    </w:p>
    <w:p w14:paraId="6F41C7AD" w14:textId="77777777" w:rsidR="00F05EF9" w:rsidRDefault="00F05EF9" w:rsidP="0062203E">
      <w:pPr>
        <w:pStyle w:val="Titolo"/>
        <w:ind w:left="284" w:right="425"/>
        <w:rPr>
          <w:rFonts w:ascii="Arial" w:hAnsi="Arial" w:cs="Arial"/>
          <w:position w:val="6"/>
          <w:sz w:val="40"/>
          <w:szCs w:val="40"/>
        </w:rPr>
      </w:pPr>
    </w:p>
    <w:p w14:paraId="49963C8C" w14:textId="77777777" w:rsidR="006A19A8" w:rsidRPr="00361305" w:rsidRDefault="006A19A8" w:rsidP="0062203E">
      <w:pPr>
        <w:pStyle w:val="Titolo"/>
        <w:ind w:left="284" w:right="425"/>
        <w:rPr>
          <w:rFonts w:ascii="Arial" w:hAnsi="Arial" w:cs="Arial"/>
          <w:position w:val="6"/>
          <w:sz w:val="40"/>
          <w:szCs w:val="40"/>
        </w:rPr>
      </w:pPr>
    </w:p>
    <w:p w14:paraId="239D94B6" w14:textId="77777777" w:rsidR="00D23405" w:rsidRPr="00A53933" w:rsidRDefault="00D23405" w:rsidP="002F6FFC">
      <w:pPr>
        <w:pStyle w:val="Titolo"/>
        <w:ind w:left="284" w:right="425"/>
        <w:rPr>
          <w:rFonts w:ascii="Arial" w:hAnsi="Arial" w:cs="Arial"/>
          <w:position w:val="6"/>
        </w:rPr>
      </w:pPr>
    </w:p>
    <w:p w14:paraId="6F5ED964" w14:textId="77777777" w:rsidR="00CD0120" w:rsidRPr="00A53933" w:rsidRDefault="00CD0120" w:rsidP="002F6FFC">
      <w:pPr>
        <w:ind w:left="284" w:right="425"/>
        <w:rPr>
          <w:rFonts w:ascii="Arial" w:hAnsi="Arial" w:cs="Arial"/>
        </w:rPr>
      </w:pPr>
      <w:r w:rsidRPr="0E191B05">
        <w:rPr>
          <w:rFonts w:ascii="Arial" w:hAnsi="Arial" w:cs="Arial"/>
        </w:rPr>
        <w:br w:type="page"/>
      </w:r>
    </w:p>
    <w:p w14:paraId="24C6B1EA" w14:textId="77777777" w:rsidR="00460990" w:rsidRPr="00A53933" w:rsidRDefault="00460990" w:rsidP="002F6FFC">
      <w:pPr>
        <w:pStyle w:val="Titolosenzanumerazione"/>
        <w:spacing w:before="240" w:after="360"/>
        <w:ind w:left="284" w:right="425"/>
        <w:jc w:val="both"/>
        <w:rPr>
          <w:rFonts w:cs="Arial"/>
        </w:rPr>
      </w:pPr>
      <w:r w:rsidRPr="0E191B05">
        <w:rPr>
          <w:rFonts w:cs="Arial"/>
        </w:rPr>
        <w:lastRenderedPageBreak/>
        <w:t>Dati del documento</w:t>
      </w:r>
    </w:p>
    <w:p w14:paraId="75A416BA" w14:textId="77777777" w:rsidR="00C662AF" w:rsidRPr="00A53933" w:rsidRDefault="00C662AF" w:rsidP="002F6FFC">
      <w:pPr>
        <w:ind w:left="284" w:right="425"/>
        <w:jc w:val="both"/>
        <w:rPr>
          <w:rFonts w:ascii="Arial" w:hAnsi="Arial" w:cs="Arial"/>
          <w:sz w:val="18"/>
          <w:szCs w:val="18"/>
        </w:rPr>
      </w:pPr>
    </w:p>
    <w:tbl>
      <w:tblPr>
        <w:tblW w:w="9240" w:type="dxa"/>
        <w:tblInd w:w="1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152"/>
        <w:gridCol w:w="3235"/>
        <w:gridCol w:w="2010"/>
        <w:gridCol w:w="1843"/>
      </w:tblGrid>
      <w:tr w:rsidR="00460990" w:rsidRPr="00A53933" w14:paraId="6D5B4011" w14:textId="77777777" w:rsidTr="0E191B05">
        <w:trPr>
          <w:cantSplit/>
          <w:trHeight w:hRule="exact" w:val="397"/>
        </w:trPr>
        <w:tc>
          <w:tcPr>
            <w:tcW w:w="2152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3308CAAB" w14:textId="77777777" w:rsidR="00460990" w:rsidRPr="00A53933" w:rsidRDefault="00460990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7353C794" w14:textId="77777777" w:rsidR="00460990" w:rsidRPr="00A53933" w:rsidRDefault="00460990" w:rsidP="002F6FFC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Nome e Cognome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701C6137" w14:textId="77777777" w:rsidR="00460990" w:rsidRPr="00A53933" w:rsidRDefault="00460990" w:rsidP="002F6FFC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Funzione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0BCA5CEA" w14:textId="77777777" w:rsidR="00460990" w:rsidRPr="00A53933" w:rsidRDefault="00460990" w:rsidP="002F6FFC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</w:p>
        </w:tc>
      </w:tr>
      <w:tr w:rsidR="00CB318E" w:rsidRPr="00A53933" w14:paraId="5C59E4BF" w14:textId="77777777" w:rsidTr="0E191B05">
        <w:trPr>
          <w:cantSplit/>
          <w:trHeight w:hRule="exact" w:val="461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5BBD1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Redatto da: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333A4" w14:textId="77777777" w:rsidR="00CB318E" w:rsidRPr="00A53933" w:rsidRDefault="000236A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 xml:space="preserve">Team BA </w:t>
            </w:r>
            <w:r w:rsidR="007C61DD">
              <w:rPr>
                <w:rFonts w:ascii="Arial" w:hAnsi="Arial" w:cs="Arial"/>
                <w:sz w:val="18"/>
                <w:szCs w:val="18"/>
              </w:rPr>
              <w:t>Lutech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10F7F1" w14:textId="77777777" w:rsidR="00CB318E" w:rsidRPr="00A53933" w:rsidRDefault="67510347" w:rsidP="0E191B05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 xml:space="preserve">Gdl </w:t>
            </w:r>
            <w:r w:rsidR="007C61DD">
              <w:rPr>
                <w:rFonts w:ascii="Arial" w:hAnsi="Arial" w:cs="Arial"/>
                <w:sz w:val="18"/>
                <w:szCs w:val="18"/>
              </w:rPr>
              <w:t>Lutech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49877" w14:textId="77777777" w:rsidR="00CB318E" w:rsidRPr="00A53933" w:rsidRDefault="007C61DD" w:rsidP="000236AE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13/04/2023</w:t>
            </w:r>
          </w:p>
        </w:tc>
      </w:tr>
      <w:tr w:rsidR="00CB318E" w:rsidRPr="00A53933" w14:paraId="1AAED25A" w14:textId="77777777" w:rsidTr="0E191B05">
        <w:trPr>
          <w:cantSplit/>
          <w:trHeight w:hRule="exact" w:val="397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95337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Verificato da :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A7166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D18D1" w14:textId="77777777" w:rsidR="00CB318E" w:rsidRPr="00A53933" w:rsidRDefault="00CB318E" w:rsidP="0E191B05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DDDB1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B318E" w:rsidRPr="00A53933" w14:paraId="02119166" w14:textId="77777777" w:rsidTr="0E191B05">
        <w:trPr>
          <w:cantSplit/>
          <w:trHeight w:hRule="exact" w:val="397"/>
        </w:trPr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C894B2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Approvato da :</w:t>
            </w:r>
          </w:p>
        </w:tc>
        <w:tc>
          <w:tcPr>
            <w:tcW w:w="3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FD4DE1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162B7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4E63E" w14:textId="77777777" w:rsidR="00CB318E" w:rsidRPr="00A53933" w:rsidRDefault="00CB318E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703A45B" w14:textId="77777777" w:rsidR="00C662AF" w:rsidRPr="00A53933" w:rsidRDefault="00C662AF" w:rsidP="002F6FFC">
      <w:pPr>
        <w:ind w:left="284" w:right="425"/>
        <w:jc w:val="both"/>
        <w:rPr>
          <w:rFonts w:ascii="Arial" w:hAnsi="Arial" w:cs="Arial"/>
          <w:sz w:val="18"/>
          <w:szCs w:val="18"/>
        </w:rPr>
      </w:pPr>
    </w:p>
    <w:p w14:paraId="61C54101" w14:textId="77777777" w:rsidR="00CA1C5D" w:rsidRPr="00A53933" w:rsidRDefault="00CA1C5D" w:rsidP="002F6FFC">
      <w:pPr>
        <w:ind w:left="284" w:right="425"/>
        <w:jc w:val="both"/>
        <w:rPr>
          <w:rFonts w:ascii="Arial" w:hAnsi="Arial" w:cs="Arial"/>
          <w:sz w:val="18"/>
          <w:szCs w:val="18"/>
        </w:rPr>
      </w:pPr>
    </w:p>
    <w:p w14:paraId="675B9D33" w14:textId="77777777" w:rsidR="00893F58" w:rsidRPr="00A53933" w:rsidRDefault="00893F58" w:rsidP="0E191B05">
      <w:pPr>
        <w:pStyle w:val="Intestazione"/>
        <w:spacing w:after="120"/>
        <w:ind w:left="284" w:right="425"/>
        <w:rPr>
          <w:rFonts w:ascii="Arial" w:hAnsi="Arial" w:cs="Arial"/>
          <w:b/>
          <w:bCs/>
          <w:sz w:val="18"/>
          <w:szCs w:val="18"/>
        </w:rPr>
      </w:pPr>
      <w:r w:rsidRPr="0E191B05">
        <w:rPr>
          <w:rFonts w:ascii="Arial" w:hAnsi="Arial" w:cs="Arial"/>
          <w:b/>
          <w:bCs/>
          <w:sz w:val="18"/>
          <w:szCs w:val="18"/>
        </w:rPr>
        <w:t>Lista di distribuzione</w:t>
      </w:r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56"/>
        <w:gridCol w:w="6158"/>
      </w:tblGrid>
      <w:tr w:rsidR="00460990" w:rsidRPr="00A53933" w14:paraId="6FA3ED9D" w14:textId="77777777" w:rsidTr="0E191B05">
        <w:trPr>
          <w:cantSplit/>
          <w:trHeight w:val="213"/>
          <w:tblHeader/>
        </w:trPr>
        <w:tc>
          <w:tcPr>
            <w:tcW w:w="3056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0AAA590" w14:textId="77777777" w:rsidR="00460990" w:rsidRPr="00A53933" w:rsidRDefault="00460990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Destinatario</w:t>
            </w:r>
          </w:p>
        </w:tc>
        <w:tc>
          <w:tcPr>
            <w:tcW w:w="615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6D9E5EB3" w14:textId="77777777" w:rsidR="00460990" w:rsidRPr="00A53933" w:rsidRDefault="00460990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Azienda / Unità Organizzativa</w:t>
            </w:r>
          </w:p>
        </w:tc>
      </w:tr>
      <w:tr w:rsidR="00CB318E" w:rsidRPr="00A53933" w14:paraId="4F868245" w14:textId="77777777" w:rsidTr="0E191B05">
        <w:trPr>
          <w:cantSplit/>
          <w:trHeight w:val="275"/>
        </w:trPr>
        <w:tc>
          <w:tcPr>
            <w:tcW w:w="3056" w:type="dxa"/>
            <w:vAlign w:val="center"/>
          </w:tcPr>
          <w:p w14:paraId="7EDF9226" w14:textId="77777777" w:rsidR="00CB318E" w:rsidRPr="00A53933" w:rsidRDefault="000236AE" w:rsidP="000F1C3E">
            <w:pPr>
              <w:ind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Filippo Gugliandolo</w:t>
            </w:r>
          </w:p>
        </w:tc>
        <w:tc>
          <w:tcPr>
            <w:tcW w:w="6158" w:type="dxa"/>
            <w:vAlign w:val="center"/>
          </w:tcPr>
          <w:p w14:paraId="61F6AE38" w14:textId="77777777" w:rsidR="00CB318E" w:rsidRPr="00A53933" w:rsidRDefault="000236AE" w:rsidP="000F1C3E">
            <w:pPr>
              <w:ind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DTO - Poste</w:t>
            </w:r>
          </w:p>
        </w:tc>
      </w:tr>
      <w:tr w:rsidR="00460990" w:rsidRPr="00A53933" w14:paraId="515A1EB6" w14:textId="77777777" w:rsidTr="0E191B05">
        <w:trPr>
          <w:cantSplit/>
          <w:trHeight w:val="263"/>
        </w:trPr>
        <w:tc>
          <w:tcPr>
            <w:tcW w:w="3056" w:type="dxa"/>
            <w:vAlign w:val="center"/>
          </w:tcPr>
          <w:p w14:paraId="7640686E" w14:textId="77777777" w:rsidR="00460990" w:rsidRPr="00A53933" w:rsidRDefault="008A47AE" w:rsidP="008A47AE">
            <w:pPr>
              <w:ind w:right="425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Alessandro Gatta</w:t>
            </w:r>
          </w:p>
        </w:tc>
        <w:tc>
          <w:tcPr>
            <w:tcW w:w="6158" w:type="dxa"/>
            <w:vAlign w:val="center"/>
          </w:tcPr>
          <w:p w14:paraId="1FF33C39" w14:textId="77777777" w:rsidR="00460990" w:rsidRPr="00A53933" w:rsidRDefault="008A47AE" w:rsidP="007C61DD">
            <w:pPr>
              <w:ind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DTO - Poste</w:t>
            </w:r>
          </w:p>
        </w:tc>
      </w:tr>
    </w:tbl>
    <w:p w14:paraId="09591B50" w14:textId="77777777" w:rsidR="00893F58" w:rsidRPr="00A53933" w:rsidRDefault="00893F58" w:rsidP="002F6FFC">
      <w:pPr>
        <w:ind w:left="284" w:right="425"/>
        <w:jc w:val="both"/>
        <w:rPr>
          <w:rFonts w:ascii="Arial" w:hAnsi="Arial" w:cs="Arial"/>
          <w:sz w:val="18"/>
          <w:szCs w:val="18"/>
        </w:rPr>
      </w:pPr>
    </w:p>
    <w:p w14:paraId="3A7994D2" w14:textId="77777777" w:rsidR="00AC2580" w:rsidRPr="00A53933" w:rsidRDefault="00AC2580" w:rsidP="002F6FFC">
      <w:pPr>
        <w:ind w:left="284" w:right="425"/>
        <w:jc w:val="both"/>
        <w:rPr>
          <w:rFonts w:ascii="Arial" w:hAnsi="Arial" w:cs="Arial"/>
          <w:sz w:val="18"/>
          <w:szCs w:val="18"/>
        </w:rPr>
      </w:pPr>
    </w:p>
    <w:p w14:paraId="654EFE13" w14:textId="77777777" w:rsidR="00CD6500" w:rsidRPr="00A53933" w:rsidRDefault="00CD6500" w:rsidP="0E191B05">
      <w:pPr>
        <w:pStyle w:val="Intestazione"/>
        <w:spacing w:after="120"/>
        <w:ind w:left="284" w:right="425"/>
        <w:rPr>
          <w:rFonts w:ascii="Arial" w:hAnsi="Arial" w:cs="Arial"/>
          <w:b/>
          <w:bCs/>
          <w:sz w:val="18"/>
          <w:szCs w:val="18"/>
        </w:rPr>
      </w:pPr>
      <w:r w:rsidRPr="0E191B05">
        <w:rPr>
          <w:rFonts w:ascii="Arial" w:hAnsi="Arial" w:cs="Arial"/>
          <w:b/>
          <w:bCs/>
          <w:sz w:val="18"/>
          <w:szCs w:val="18"/>
        </w:rPr>
        <w:t>Registrazione delle Revisioni</w:t>
      </w:r>
    </w:p>
    <w:tbl>
      <w:tblPr>
        <w:tblW w:w="9247" w:type="dxa"/>
        <w:tblInd w:w="1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559"/>
        <w:gridCol w:w="2268"/>
        <w:gridCol w:w="1560"/>
        <w:gridCol w:w="3860"/>
      </w:tblGrid>
      <w:tr w:rsidR="00460990" w:rsidRPr="00A53933" w14:paraId="5F07C896" w14:textId="77777777" w:rsidTr="4387C43C">
        <w:trPr>
          <w:cantSplit/>
        </w:trPr>
        <w:tc>
          <w:tcPr>
            <w:tcW w:w="1559" w:type="dxa"/>
            <w:shd w:val="clear" w:color="auto" w:fill="F3F3F3"/>
            <w:vAlign w:val="center"/>
          </w:tcPr>
          <w:p w14:paraId="22760B2D" w14:textId="77777777" w:rsidR="00460990" w:rsidRPr="00A53933" w:rsidRDefault="00460990" w:rsidP="0E191B05">
            <w:pPr>
              <w:ind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Revisione</w:t>
            </w:r>
          </w:p>
        </w:tc>
        <w:tc>
          <w:tcPr>
            <w:tcW w:w="2268" w:type="dxa"/>
            <w:shd w:val="clear" w:color="auto" w:fill="F3F3F3"/>
          </w:tcPr>
          <w:p w14:paraId="259782E2" w14:textId="77777777" w:rsidR="00460990" w:rsidRPr="00A53933" w:rsidRDefault="00460990" w:rsidP="0E191B05">
            <w:pPr>
              <w:ind w:left="-113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Autore</w:t>
            </w:r>
          </w:p>
        </w:tc>
        <w:tc>
          <w:tcPr>
            <w:tcW w:w="1560" w:type="dxa"/>
            <w:shd w:val="clear" w:color="auto" w:fill="F3F3F3"/>
            <w:vAlign w:val="center"/>
          </w:tcPr>
          <w:p w14:paraId="4084E128" w14:textId="77777777" w:rsidR="00460990" w:rsidRPr="00A53933" w:rsidRDefault="00460990" w:rsidP="0E191B05">
            <w:pPr>
              <w:ind w:left="-110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3860" w:type="dxa"/>
            <w:shd w:val="clear" w:color="auto" w:fill="F3F3F3"/>
            <w:vAlign w:val="center"/>
          </w:tcPr>
          <w:p w14:paraId="44BE9931" w14:textId="77777777" w:rsidR="00460990" w:rsidRPr="00A53933" w:rsidRDefault="00460990" w:rsidP="0E191B05">
            <w:pPr>
              <w:ind w:left="-110" w:right="-7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Dettagli</w:t>
            </w:r>
          </w:p>
        </w:tc>
      </w:tr>
      <w:tr w:rsidR="000236AE" w:rsidRPr="00A53933" w14:paraId="0F4A1667" w14:textId="77777777" w:rsidTr="4387C43C">
        <w:trPr>
          <w:cantSplit/>
          <w:trHeight w:val="238"/>
        </w:trPr>
        <w:tc>
          <w:tcPr>
            <w:tcW w:w="1559" w:type="dxa"/>
            <w:vAlign w:val="center"/>
          </w:tcPr>
          <w:p w14:paraId="48A70FE3" w14:textId="77777777" w:rsidR="000236AE" w:rsidRPr="000236AE" w:rsidRDefault="00361305" w:rsidP="000727E1">
            <w:pPr>
              <w:ind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Vr.</w:t>
            </w:r>
            <w:r w:rsidR="000236AE" w:rsidRPr="0E191B0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B2C49"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2268" w:type="dxa"/>
            <w:vAlign w:val="center"/>
          </w:tcPr>
          <w:p w14:paraId="4C1958CC" w14:textId="77777777" w:rsidR="000236AE" w:rsidRPr="000236AE" w:rsidRDefault="002C3CE4" w:rsidP="000727E1">
            <w:pPr>
              <w:ind w:left="-113"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C3CE4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utech</w:t>
            </w:r>
            <w:r w:rsidRPr="002C3CE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03706214" w14:textId="77777777" w:rsidR="000236AE" w:rsidRPr="000236AE" w:rsidRDefault="007C61DD" w:rsidP="000727E1">
            <w:pPr>
              <w:ind w:left="-110"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  <w:r w:rsidR="000236AE" w:rsidRPr="0E191B05">
              <w:rPr>
                <w:rFonts w:ascii="Arial" w:hAnsi="Arial" w:cs="Arial"/>
                <w:sz w:val="18"/>
                <w:szCs w:val="18"/>
              </w:rPr>
              <w:t>/0</w:t>
            </w:r>
            <w:r w:rsidR="0034200D">
              <w:rPr>
                <w:rFonts w:ascii="Arial" w:hAnsi="Arial" w:cs="Arial"/>
                <w:sz w:val="18"/>
                <w:szCs w:val="18"/>
              </w:rPr>
              <w:t>4</w:t>
            </w:r>
            <w:r w:rsidR="000236AE" w:rsidRPr="0E191B05">
              <w:rPr>
                <w:rFonts w:ascii="Arial" w:hAnsi="Arial" w:cs="Arial"/>
                <w:sz w:val="18"/>
                <w:szCs w:val="18"/>
              </w:rPr>
              <w:t>/202</w:t>
            </w:r>
            <w:r w:rsidR="005E25AB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60" w:type="dxa"/>
            <w:vAlign w:val="center"/>
          </w:tcPr>
          <w:p w14:paraId="096F5630" w14:textId="77777777" w:rsidR="000236AE" w:rsidRPr="000236AE" w:rsidRDefault="005E25AB" w:rsidP="000727E1">
            <w:pPr>
              <w:ind w:left="-110" w:right="-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Versione di prima emissione</w:t>
            </w:r>
          </w:p>
        </w:tc>
      </w:tr>
      <w:tr w:rsidR="00AD615D" w:rsidRPr="00A53933" w14:paraId="60F87A43" w14:textId="77777777" w:rsidTr="4387C43C">
        <w:trPr>
          <w:cantSplit/>
          <w:trHeight w:val="701"/>
        </w:trPr>
        <w:tc>
          <w:tcPr>
            <w:tcW w:w="1559" w:type="dxa"/>
            <w:vAlign w:val="center"/>
          </w:tcPr>
          <w:p w14:paraId="284A3247" w14:textId="77777777" w:rsidR="00AD615D" w:rsidRPr="00B367EA" w:rsidRDefault="00AD615D" w:rsidP="00AD615D">
            <w:pPr>
              <w:ind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367EA">
              <w:rPr>
                <w:rFonts w:ascii="Arial" w:hAnsi="Arial" w:cs="Arial"/>
                <w:sz w:val="18"/>
                <w:szCs w:val="18"/>
              </w:rPr>
              <w:t>Vr. 1.1</w:t>
            </w:r>
          </w:p>
        </w:tc>
        <w:tc>
          <w:tcPr>
            <w:tcW w:w="2268" w:type="dxa"/>
            <w:vAlign w:val="center"/>
          </w:tcPr>
          <w:p w14:paraId="4177A4DC" w14:textId="77777777" w:rsidR="00AD615D" w:rsidRPr="00B367EA" w:rsidRDefault="00AD615D" w:rsidP="00AD615D">
            <w:pPr>
              <w:ind w:left="-113"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367EA">
              <w:rPr>
                <w:rFonts w:ascii="Arial" w:hAnsi="Arial" w:cs="Arial"/>
                <w:sz w:val="18"/>
                <w:szCs w:val="18"/>
              </w:rPr>
              <w:t xml:space="preserve">Lutech </w:t>
            </w:r>
          </w:p>
        </w:tc>
        <w:tc>
          <w:tcPr>
            <w:tcW w:w="1560" w:type="dxa"/>
            <w:vAlign w:val="center"/>
          </w:tcPr>
          <w:p w14:paraId="25FC684F" w14:textId="77777777" w:rsidR="00AD615D" w:rsidRPr="00B367EA" w:rsidRDefault="00AD615D" w:rsidP="00AD615D">
            <w:pPr>
              <w:ind w:right="425"/>
              <w:rPr>
                <w:rFonts w:ascii="Arial" w:hAnsi="Arial" w:cs="Arial"/>
                <w:sz w:val="18"/>
                <w:szCs w:val="18"/>
              </w:rPr>
            </w:pPr>
            <w:r w:rsidRPr="00B367EA">
              <w:rPr>
                <w:rFonts w:ascii="Arial" w:hAnsi="Arial" w:cs="Arial"/>
                <w:sz w:val="18"/>
                <w:szCs w:val="18"/>
              </w:rPr>
              <w:t>28/04/2023</w:t>
            </w:r>
          </w:p>
        </w:tc>
        <w:tc>
          <w:tcPr>
            <w:tcW w:w="3860" w:type="dxa"/>
            <w:vAlign w:val="center"/>
          </w:tcPr>
          <w:p w14:paraId="5F3A771D" w14:textId="77777777" w:rsidR="00AD615D" w:rsidRPr="00B367EA" w:rsidRDefault="00036A4B" w:rsidP="00AD615D">
            <w:pPr>
              <w:ind w:right="-70"/>
              <w:rPr>
                <w:rFonts w:ascii="Arial" w:hAnsi="Arial" w:cs="Arial"/>
                <w:sz w:val="18"/>
                <w:szCs w:val="18"/>
              </w:rPr>
            </w:pPr>
            <w:r w:rsidRPr="00B367EA">
              <w:rPr>
                <w:rFonts w:ascii="Arial" w:hAnsi="Arial" w:cs="Arial"/>
                <w:sz w:val="18"/>
                <w:szCs w:val="18"/>
              </w:rPr>
              <w:t xml:space="preserve">Aggiunto campo </w:t>
            </w:r>
            <w:r w:rsidR="0078535F" w:rsidRPr="00B367EA">
              <w:rPr>
                <w:rFonts w:ascii="Arial" w:hAnsi="Arial" w:cs="Arial"/>
                <w:sz w:val="18"/>
                <w:szCs w:val="18"/>
              </w:rPr>
              <w:t>“NUM_PRATICA”</w:t>
            </w:r>
          </w:p>
        </w:tc>
      </w:tr>
      <w:tr w:rsidR="00B367EA" w:rsidRPr="00A53933" w14:paraId="6FA0AAC9" w14:textId="77777777" w:rsidTr="4387C43C">
        <w:trPr>
          <w:cantSplit/>
          <w:trHeight w:val="701"/>
        </w:trPr>
        <w:tc>
          <w:tcPr>
            <w:tcW w:w="1559" w:type="dxa"/>
            <w:vAlign w:val="center"/>
          </w:tcPr>
          <w:p w14:paraId="3777374E" w14:textId="77777777" w:rsidR="00B367EA" w:rsidRPr="00535FBD" w:rsidRDefault="00B367EA" w:rsidP="00B367EA">
            <w:pPr>
              <w:ind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35FBD">
              <w:rPr>
                <w:rFonts w:ascii="Arial" w:hAnsi="Arial" w:cs="Arial"/>
                <w:sz w:val="18"/>
                <w:szCs w:val="18"/>
              </w:rPr>
              <w:t>Vr. 1.</w:t>
            </w:r>
            <w:r w:rsidR="001944D7" w:rsidRPr="00535FBD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vAlign w:val="center"/>
          </w:tcPr>
          <w:p w14:paraId="73917271" w14:textId="77777777" w:rsidR="00B367EA" w:rsidRPr="00535FBD" w:rsidRDefault="00B367EA" w:rsidP="00B367EA">
            <w:pPr>
              <w:ind w:left="-113"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35FBD">
              <w:rPr>
                <w:rFonts w:ascii="Arial" w:hAnsi="Arial" w:cs="Arial"/>
                <w:sz w:val="18"/>
                <w:szCs w:val="18"/>
              </w:rPr>
              <w:t xml:space="preserve">Lutech </w:t>
            </w:r>
          </w:p>
        </w:tc>
        <w:tc>
          <w:tcPr>
            <w:tcW w:w="1560" w:type="dxa"/>
            <w:vAlign w:val="center"/>
          </w:tcPr>
          <w:p w14:paraId="2DE0415A" w14:textId="77777777" w:rsidR="00B367EA" w:rsidRPr="00535FBD" w:rsidRDefault="001944D7" w:rsidP="00B367EA">
            <w:pPr>
              <w:ind w:right="425"/>
              <w:rPr>
                <w:rFonts w:ascii="Arial" w:hAnsi="Arial" w:cs="Arial"/>
                <w:sz w:val="18"/>
                <w:szCs w:val="18"/>
              </w:rPr>
            </w:pPr>
            <w:r w:rsidRPr="00535FBD">
              <w:rPr>
                <w:rFonts w:ascii="Arial" w:hAnsi="Arial" w:cs="Arial"/>
                <w:sz w:val="18"/>
                <w:szCs w:val="18"/>
              </w:rPr>
              <w:t>05</w:t>
            </w:r>
            <w:r w:rsidR="00B367EA" w:rsidRPr="00535FBD">
              <w:rPr>
                <w:rFonts w:ascii="Arial" w:hAnsi="Arial" w:cs="Arial"/>
                <w:sz w:val="18"/>
                <w:szCs w:val="18"/>
              </w:rPr>
              <w:t>/0</w:t>
            </w:r>
            <w:r w:rsidRPr="00535FBD">
              <w:rPr>
                <w:rFonts w:ascii="Arial" w:hAnsi="Arial" w:cs="Arial"/>
                <w:sz w:val="18"/>
                <w:szCs w:val="18"/>
              </w:rPr>
              <w:t>5</w:t>
            </w:r>
            <w:r w:rsidR="00B367EA" w:rsidRPr="00535FBD">
              <w:rPr>
                <w:rFonts w:ascii="Arial" w:hAnsi="Arial" w:cs="Arial"/>
                <w:sz w:val="18"/>
                <w:szCs w:val="18"/>
              </w:rPr>
              <w:t>/2023</w:t>
            </w:r>
          </w:p>
        </w:tc>
        <w:tc>
          <w:tcPr>
            <w:tcW w:w="3860" w:type="dxa"/>
            <w:vAlign w:val="center"/>
          </w:tcPr>
          <w:p w14:paraId="0F37ED8B" w14:textId="77777777" w:rsidR="00B367EA" w:rsidRPr="00535FBD" w:rsidRDefault="00B367EA" w:rsidP="00B367EA">
            <w:pPr>
              <w:ind w:right="-70"/>
              <w:rPr>
                <w:rFonts w:ascii="Arial" w:hAnsi="Arial" w:cs="Arial"/>
                <w:sz w:val="18"/>
                <w:szCs w:val="18"/>
              </w:rPr>
            </w:pPr>
            <w:r w:rsidRPr="00535FBD">
              <w:rPr>
                <w:rFonts w:ascii="Arial" w:hAnsi="Arial" w:cs="Arial"/>
                <w:sz w:val="18"/>
                <w:szCs w:val="18"/>
              </w:rPr>
              <w:t>Aggiunto swagger in Allegati</w:t>
            </w:r>
          </w:p>
        </w:tc>
      </w:tr>
      <w:tr w:rsidR="00535FBD" w:rsidRPr="00A53933" w14:paraId="609BBCA3" w14:textId="77777777" w:rsidTr="4387C43C">
        <w:trPr>
          <w:cantSplit/>
          <w:trHeight w:val="701"/>
        </w:trPr>
        <w:tc>
          <w:tcPr>
            <w:tcW w:w="1559" w:type="dxa"/>
            <w:vAlign w:val="center"/>
          </w:tcPr>
          <w:p w14:paraId="01C4D131" w14:textId="77777777" w:rsidR="00535FBD" w:rsidRPr="00BE2B38" w:rsidRDefault="00535FBD" w:rsidP="00535FBD">
            <w:pPr>
              <w:ind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2B38">
              <w:rPr>
                <w:rFonts w:ascii="Arial" w:hAnsi="Arial" w:cs="Arial"/>
                <w:sz w:val="18"/>
                <w:szCs w:val="18"/>
              </w:rPr>
              <w:t>Vr. 1.3</w:t>
            </w:r>
          </w:p>
        </w:tc>
        <w:tc>
          <w:tcPr>
            <w:tcW w:w="2268" w:type="dxa"/>
            <w:vAlign w:val="center"/>
          </w:tcPr>
          <w:p w14:paraId="7699F520" w14:textId="77777777" w:rsidR="00535FBD" w:rsidRPr="00BE2B38" w:rsidRDefault="00535FBD" w:rsidP="00535FBD">
            <w:pPr>
              <w:ind w:left="-113" w:right="425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E2B38">
              <w:rPr>
                <w:rFonts w:ascii="Arial" w:hAnsi="Arial" w:cs="Arial"/>
                <w:sz w:val="18"/>
                <w:szCs w:val="18"/>
              </w:rPr>
              <w:t xml:space="preserve">Lutech </w:t>
            </w:r>
          </w:p>
        </w:tc>
        <w:tc>
          <w:tcPr>
            <w:tcW w:w="1560" w:type="dxa"/>
            <w:vAlign w:val="center"/>
          </w:tcPr>
          <w:p w14:paraId="0B5DD2E7" w14:textId="77777777" w:rsidR="00535FBD" w:rsidRPr="00BE2B38" w:rsidRDefault="00535FBD" w:rsidP="00535FBD">
            <w:pPr>
              <w:ind w:right="425"/>
              <w:rPr>
                <w:rFonts w:ascii="Arial" w:hAnsi="Arial" w:cs="Arial"/>
                <w:sz w:val="18"/>
                <w:szCs w:val="18"/>
              </w:rPr>
            </w:pPr>
            <w:r w:rsidRPr="00BE2B38">
              <w:rPr>
                <w:rFonts w:ascii="Arial" w:hAnsi="Arial" w:cs="Arial"/>
                <w:sz w:val="18"/>
                <w:szCs w:val="18"/>
              </w:rPr>
              <w:t>17/11/2023</w:t>
            </w:r>
          </w:p>
        </w:tc>
        <w:tc>
          <w:tcPr>
            <w:tcW w:w="3860" w:type="dxa"/>
            <w:vAlign w:val="center"/>
          </w:tcPr>
          <w:p w14:paraId="29709F4B" w14:textId="77777777" w:rsidR="00535FBD" w:rsidRPr="00BE2B38" w:rsidRDefault="00142927" w:rsidP="00535FBD">
            <w:pPr>
              <w:ind w:right="-70"/>
              <w:rPr>
                <w:rFonts w:ascii="Arial" w:hAnsi="Arial" w:cs="Arial"/>
                <w:sz w:val="18"/>
                <w:szCs w:val="18"/>
              </w:rPr>
            </w:pPr>
            <w:r w:rsidRPr="00BE2B38">
              <w:rPr>
                <w:rFonts w:ascii="Arial" w:hAnsi="Arial" w:cs="Arial"/>
                <w:sz w:val="18"/>
                <w:szCs w:val="18"/>
              </w:rPr>
              <w:t>Aggiornate URL sviluppo e collaudo</w:t>
            </w:r>
            <w:r w:rsidR="001D7B60" w:rsidRPr="00BE2B38">
              <w:rPr>
                <w:rFonts w:ascii="Arial" w:hAnsi="Arial" w:cs="Arial"/>
                <w:sz w:val="18"/>
                <w:szCs w:val="18"/>
              </w:rPr>
              <w:t xml:space="preserve"> e aggiornata API KEY</w:t>
            </w:r>
            <w:r w:rsidR="00491F48" w:rsidRPr="00BE2B38">
              <w:rPr>
                <w:rFonts w:ascii="Arial" w:hAnsi="Arial" w:cs="Arial"/>
                <w:sz w:val="18"/>
                <w:szCs w:val="18"/>
              </w:rPr>
              <w:t>, aggiornato lo swagger.</w:t>
            </w:r>
          </w:p>
        </w:tc>
      </w:tr>
      <w:tr w:rsidR="00BE2B38" w:rsidRPr="00A53933" w14:paraId="6DC44D23" w14:textId="77777777" w:rsidTr="4387C43C">
        <w:trPr>
          <w:cantSplit/>
          <w:trHeight w:val="701"/>
        </w:trPr>
        <w:tc>
          <w:tcPr>
            <w:tcW w:w="1559" w:type="dxa"/>
            <w:vAlign w:val="center"/>
          </w:tcPr>
          <w:p w14:paraId="51A0A27D" w14:textId="77777777" w:rsidR="00BE2B38" w:rsidRPr="001944D7" w:rsidRDefault="00BE2B38" w:rsidP="00BE2B38">
            <w:pPr>
              <w:ind w:right="425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944D7">
              <w:rPr>
                <w:rFonts w:ascii="Arial" w:hAnsi="Arial" w:cs="Arial"/>
                <w:sz w:val="18"/>
                <w:szCs w:val="18"/>
                <w:highlight w:val="yellow"/>
              </w:rPr>
              <w:t>Vr. 1.</w:t>
            </w:r>
            <w:r w:rsidR="007125CB">
              <w:rPr>
                <w:rFonts w:ascii="Arial" w:hAnsi="Arial" w:cs="Arial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2268" w:type="dxa"/>
            <w:vAlign w:val="center"/>
          </w:tcPr>
          <w:p w14:paraId="1A86771F" w14:textId="77777777" w:rsidR="00BE2B38" w:rsidRPr="001944D7" w:rsidRDefault="00BE2B38" w:rsidP="00BE2B38">
            <w:pPr>
              <w:ind w:left="-113" w:right="425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1944D7">
              <w:rPr>
                <w:rFonts w:ascii="Arial" w:hAnsi="Arial" w:cs="Arial"/>
                <w:sz w:val="18"/>
                <w:szCs w:val="18"/>
                <w:highlight w:val="yellow"/>
              </w:rPr>
              <w:t xml:space="preserve">Lutech </w:t>
            </w:r>
          </w:p>
        </w:tc>
        <w:tc>
          <w:tcPr>
            <w:tcW w:w="1560" w:type="dxa"/>
            <w:vAlign w:val="center"/>
          </w:tcPr>
          <w:p w14:paraId="33948E58" w14:textId="77777777" w:rsidR="00BE2B38" w:rsidRDefault="007125CB" w:rsidP="00BE2B38">
            <w:pPr>
              <w:ind w:right="425"/>
              <w:rPr>
                <w:rFonts w:ascii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sz w:val="18"/>
                <w:szCs w:val="18"/>
                <w:highlight w:val="yellow"/>
              </w:rPr>
              <w:t>2</w:t>
            </w:r>
            <w:r w:rsidR="001B2B8A">
              <w:rPr>
                <w:rFonts w:ascii="Arial" w:hAnsi="Arial" w:cs="Arial"/>
                <w:sz w:val="18"/>
                <w:szCs w:val="18"/>
                <w:highlight w:val="yellow"/>
              </w:rPr>
              <w:t>7</w:t>
            </w:r>
            <w:r w:rsidR="00BE2B38" w:rsidRPr="001944D7">
              <w:rPr>
                <w:rFonts w:ascii="Arial" w:hAnsi="Arial" w:cs="Arial"/>
                <w:sz w:val="18"/>
                <w:szCs w:val="18"/>
                <w:highlight w:val="yellow"/>
              </w:rPr>
              <w:t>/</w:t>
            </w:r>
            <w:r w:rsidR="00BE2B38">
              <w:rPr>
                <w:rFonts w:ascii="Arial" w:hAnsi="Arial" w:cs="Arial"/>
                <w:sz w:val="18"/>
                <w:szCs w:val="18"/>
                <w:highlight w:val="yellow"/>
              </w:rPr>
              <w:t>11</w:t>
            </w:r>
            <w:r w:rsidR="00BE2B38" w:rsidRPr="001944D7">
              <w:rPr>
                <w:rFonts w:ascii="Arial" w:hAnsi="Arial" w:cs="Arial"/>
                <w:sz w:val="18"/>
                <w:szCs w:val="18"/>
                <w:highlight w:val="yellow"/>
              </w:rPr>
              <w:t>/2023</w:t>
            </w:r>
          </w:p>
        </w:tc>
        <w:tc>
          <w:tcPr>
            <w:tcW w:w="3860" w:type="dxa"/>
            <w:vAlign w:val="center"/>
          </w:tcPr>
          <w:p w14:paraId="652594A4" w14:textId="77777777" w:rsidR="00BE2B38" w:rsidRDefault="00BE2B38" w:rsidP="00BE2B38">
            <w:pPr>
              <w:ind w:right="-70"/>
              <w:rPr>
                <w:rFonts w:ascii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sz w:val="18"/>
                <w:szCs w:val="18"/>
                <w:highlight w:val="yellow"/>
              </w:rPr>
              <w:t>Aggiornamento swagger</w:t>
            </w:r>
            <w:r w:rsidR="00601478">
              <w:rPr>
                <w:rFonts w:ascii="Arial" w:hAnsi="Arial" w:cs="Arial"/>
                <w:sz w:val="18"/>
                <w:szCs w:val="18"/>
                <w:highlight w:val="yellow"/>
              </w:rPr>
              <w:t xml:space="preserve"> – Modificato </w:t>
            </w:r>
            <w:r w:rsidR="00154673">
              <w:rPr>
                <w:rFonts w:ascii="Arial" w:hAnsi="Arial" w:cs="Arial"/>
                <w:sz w:val="18"/>
                <w:szCs w:val="18"/>
                <w:highlight w:val="yellow"/>
              </w:rPr>
              <w:t>D</w:t>
            </w:r>
            <w:r w:rsidR="00601478">
              <w:rPr>
                <w:rFonts w:ascii="Arial" w:hAnsi="Arial" w:cs="Arial"/>
                <w:sz w:val="18"/>
                <w:szCs w:val="18"/>
                <w:highlight w:val="yellow"/>
              </w:rPr>
              <w:t>ominio</w:t>
            </w:r>
            <w:r w:rsidR="00154673">
              <w:rPr>
                <w:rFonts w:ascii="Arial" w:hAnsi="Arial" w:cs="Arial"/>
                <w:sz w:val="18"/>
                <w:szCs w:val="18"/>
                <w:highlight w:val="yellow"/>
              </w:rPr>
              <w:t xml:space="preserve"> del </w:t>
            </w:r>
            <w:r w:rsidR="00154673" w:rsidRPr="00154673">
              <w:rPr>
                <w:rFonts w:ascii="Arial" w:hAnsi="Arial" w:cs="Arial"/>
                <w:sz w:val="18"/>
                <w:szCs w:val="18"/>
                <w:highlight w:val="yellow"/>
              </w:rPr>
              <w:t>campo CODICE_DOC_ID</w:t>
            </w:r>
          </w:p>
        </w:tc>
      </w:tr>
    </w:tbl>
    <w:p w14:paraId="1ED037B2" w14:textId="77777777" w:rsidR="003522ED" w:rsidRPr="00A53933" w:rsidRDefault="003522ED" w:rsidP="0E191B05">
      <w:pPr>
        <w:ind w:left="284" w:right="425"/>
        <w:jc w:val="both"/>
        <w:rPr>
          <w:rFonts w:ascii="Arial" w:hAnsi="Arial" w:cs="Arial"/>
          <w:b/>
          <w:bCs/>
          <w:sz w:val="18"/>
          <w:szCs w:val="18"/>
        </w:rPr>
      </w:pPr>
    </w:p>
    <w:p w14:paraId="34F5646F" w14:textId="77777777" w:rsidR="00AC2580" w:rsidRPr="00A53933" w:rsidRDefault="00AC2580" w:rsidP="0E191B05">
      <w:pPr>
        <w:ind w:left="284" w:right="425"/>
        <w:jc w:val="both"/>
        <w:rPr>
          <w:rFonts w:ascii="Arial" w:hAnsi="Arial" w:cs="Arial"/>
          <w:b/>
          <w:bCs/>
          <w:sz w:val="18"/>
          <w:szCs w:val="18"/>
        </w:rPr>
      </w:pPr>
    </w:p>
    <w:p w14:paraId="451AB5B7" w14:textId="77777777" w:rsidR="00ED0E39" w:rsidRPr="00A53933" w:rsidRDefault="00ED0E39" w:rsidP="0E191B05">
      <w:pPr>
        <w:pStyle w:val="Intestazione"/>
        <w:spacing w:after="120"/>
        <w:ind w:left="284" w:right="425"/>
        <w:rPr>
          <w:rFonts w:ascii="Arial" w:hAnsi="Arial" w:cs="Arial"/>
          <w:b/>
          <w:bCs/>
          <w:sz w:val="18"/>
          <w:szCs w:val="18"/>
        </w:rPr>
      </w:pPr>
      <w:bookmarkStart w:id="0" w:name="_Toc481511010"/>
      <w:r w:rsidRPr="0E191B05">
        <w:rPr>
          <w:rFonts w:ascii="Arial" w:hAnsi="Arial" w:cs="Arial"/>
          <w:b/>
          <w:bCs/>
          <w:sz w:val="18"/>
          <w:szCs w:val="18"/>
        </w:rPr>
        <w:t>Documenti di Riferimento</w:t>
      </w:r>
      <w:bookmarkEnd w:id="0"/>
    </w:p>
    <w:tbl>
      <w:tblPr>
        <w:tblW w:w="92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260"/>
        <w:gridCol w:w="2482"/>
        <w:gridCol w:w="3672"/>
        <w:gridCol w:w="1826"/>
      </w:tblGrid>
      <w:tr w:rsidR="00ED0E39" w:rsidRPr="00A53933" w14:paraId="599A21C9" w14:textId="77777777" w:rsidTr="0E191B05">
        <w:trPr>
          <w:cantSplit/>
        </w:trPr>
        <w:tc>
          <w:tcPr>
            <w:tcW w:w="1276" w:type="dxa"/>
            <w:shd w:val="clear" w:color="auto" w:fill="F3F3F3"/>
            <w:vAlign w:val="center"/>
          </w:tcPr>
          <w:p w14:paraId="2CB9FA95" w14:textId="77777777" w:rsidR="00ED0E39" w:rsidRPr="00A53933" w:rsidRDefault="00ED0E39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N° Rif</w:t>
            </w:r>
          </w:p>
        </w:tc>
        <w:tc>
          <w:tcPr>
            <w:tcW w:w="2552" w:type="dxa"/>
            <w:shd w:val="clear" w:color="auto" w:fill="F3F3F3"/>
            <w:vAlign w:val="center"/>
          </w:tcPr>
          <w:p w14:paraId="75CEFC71" w14:textId="77777777" w:rsidR="00ED0E39" w:rsidRPr="00A53933" w:rsidRDefault="00ED0E39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Codice/Nome del File</w:t>
            </w:r>
          </w:p>
        </w:tc>
        <w:tc>
          <w:tcPr>
            <w:tcW w:w="3969" w:type="dxa"/>
            <w:shd w:val="clear" w:color="auto" w:fill="F3F3F3"/>
            <w:vAlign w:val="center"/>
          </w:tcPr>
          <w:p w14:paraId="20B784D9" w14:textId="77777777" w:rsidR="00ED0E39" w:rsidRPr="00A53933" w:rsidRDefault="00ED0E39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Descrizione</w:t>
            </w:r>
          </w:p>
        </w:tc>
        <w:tc>
          <w:tcPr>
            <w:tcW w:w="1443" w:type="dxa"/>
            <w:shd w:val="clear" w:color="auto" w:fill="F3F3F3"/>
            <w:vAlign w:val="center"/>
          </w:tcPr>
          <w:p w14:paraId="3B702DCF" w14:textId="77777777" w:rsidR="00ED0E39" w:rsidRPr="00A53933" w:rsidRDefault="00ED0E39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Data Emissione</w:t>
            </w:r>
          </w:p>
        </w:tc>
      </w:tr>
      <w:tr w:rsidR="00ED0E39" w:rsidRPr="00A53933" w14:paraId="34718F0D" w14:textId="77777777" w:rsidTr="0E191B05">
        <w:trPr>
          <w:cantSplit/>
        </w:trPr>
        <w:tc>
          <w:tcPr>
            <w:tcW w:w="1276" w:type="dxa"/>
            <w:shd w:val="clear" w:color="auto" w:fill="FFFFFF" w:themeFill="background1"/>
            <w:vAlign w:val="center"/>
          </w:tcPr>
          <w:p w14:paraId="090EEFB8" w14:textId="77777777" w:rsidR="00ED0E39" w:rsidRPr="00A53933" w:rsidRDefault="00ED0E39" w:rsidP="002F6FFC">
            <w:pPr>
              <w:ind w:left="284" w:right="425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D0F1533" w14:textId="77777777" w:rsidR="00ED0E39" w:rsidRPr="00A53933" w:rsidRDefault="00ED0E39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66AD1792" w14:textId="77777777" w:rsidR="00ED0E39" w:rsidRPr="00A53933" w:rsidRDefault="00ED0E39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3" w:type="dxa"/>
            <w:shd w:val="clear" w:color="auto" w:fill="FFFFFF" w:themeFill="background1"/>
            <w:vAlign w:val="center"/>
          </w:tcPr>
          <w:p w14:paraId="196E3846" w14:textId="77777777" w:rsidR="00ED0E39" w:rsidRPr="00A53933" w:rsidRDefault="00ED0E39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389B35A" w14:textId="77777777" w:rsidR="00A46A31" w:rsidRPr="00A53933" w:rsidRDefault="00D3324F" w:rsidP="0E191B05">
      <w:pPr>
        <w:ind w:left="284" w:right="425"/>
        <w:jc w:val="both"/>
        <w:outlineLvl w:val="0"/>
        <w:rPr>
          <w:rFonts w:ascii="Arial" w:hAnsi="Arial" w:cs="Arial"/>
          <w:b/>
          <w:bCs/>
          <w:sz w:val="28"/>
          <w:szCs w:val="28"/>
        </w:rPr>
      </w:pPr>
      <w:r w:rsidRPr="0E191B05">
        <w:rPr>
          <w:rFonts w:ascii="Arial" w:hAnsi="Arial" w:cs="Arial"/>
          <w:b/>
          <w:bCs/>
          <w:sz w:val="28"/>
          <w:szCs w:val="28"/>
        </w:rPr>
        <w:br w:type="page"/>
      </w:r>
      <w:bookmarkStart w:id="1" w:name="_Toc90281338"/>
      <w:r w:rsidR="00CE1FF3" w:rsidRPr="0E191B05">
        <w:rPr>
          <w:rFonts w:ascii="Arial" w:hAnsi="Arial" w:cs="Arial"/>
          <w:b/>
          <w:bCs/>
          <w:sz w:val="28"/>
          <w:szCs w:val="28"/>
        </w:rPr>
        <w:lastRenderedPageBreak/>
        <w:t>Indice generale</w:t>
      </w:r>
      <w:bookmarkEnd w:id="1"/>
    </w:p>
    <w:p w14:paraId="54B23E10" w14:textId="77777777" w:rsidR="008973D7" w:rsidRPr="00A53933" w:rsidRDefault="008973D7" w:rsidP="008973D7">
      <w:pPr>
        <w:rPr>
          <w:rFonts w:ascii="Arial" w:hAnsi="Arial" w:cs="Arial"/>
        </w:rPr>
      </w:pPr>
    </w:p>
    <w:p w14:paraId="5503D8C2" w14:textId="77777777" w:rsidR="004225CD" w:rsidRDefault="00816E31" w:rsidP="0E191B05">
      <w:pPr>
        <w:pStyle w:val="Sommario1"/>
        <w:rPr>
          <w:rFonts w:eastAsiaTheme="minorEastAsia" w:cstheme="minorBidi"/>
          <w:b w:val="0"/>
          <w:caps w:val="0"/>
          <w:sz w:val="22"/>
          <w:szCs w:val="22"/>
          <w:lang w:val="en-US" w:eastAsia="en-US"/>
        </w:rPr>
      </w:pPr>
      <w:r w:rsidRPr="0E191B05">
        <w:rPr>
          <w:rFonts w:ascii="Arial" w:hAnsi="Arial" w:cs="Arial"/>
          <w:sz w:val="20"/>
          <w:szCs w:val="20"/>
        </w:rPr>
        <w:fldChar w:fldCharType="begin"/>
      </w:r>
      <w:r w:rsidRPr="00A53933">
        <w:rPr>
          <w:rFonts w:ascii="Arial" w:hAnsi="Arial" w:cs="Arial"/>
          <w:sz w:val="20"/>
          <w:szCs w:val="20"/>
        </w:rPr>
        <w:instrText xml:space="preserve"> TOC \o "1-4" \h \z \u </w:instrText>
      </w:r>
      <w:r w:rsidRPr="0E191B05">
        <w:rPr>
          <w:rFonts w:ascii="Arial" w:hAnsi="Arial" w:cs="Arial"/>
          <w:sz w:val="20"/>
          <w:szCs w:val="20"/>
        </w:rPr>
        <w:fldChar w:fldCharType="separate"/>
      </w:r>
      <w:r w:rsidR="004225CD">
        <w:t>￼</w:t>
      </w:r>
    </w:p>
    <w:p w14:paraId="0F9F685D" w14:textId="77777777" w:rsidR="004225CD" w:rsidRDefault="004225CD" w:rsidP="0E191B05">
      <w:pPr>
        <w:pStyle w:val="Sommario1"/>
        <w:rPr>
          <w:rFonts w:eastAsiaTheme="minorEastAsia" w:cstheme="minorBidi"/>
          <w:b w:val="0"/>
          <w:caps w:val="0"/>
          <w:sz w:val="22"/>
          <w:szCs w:val="22"/>
          <w:lang w:val="en-US" w:eastAsia="en-US"/>
        </w:rPr>
      </w:pPr>
      <w:r>
        <w:t>￼</w:t>
      </w:r>
    </w:p>
    <w:p w14:paraId="7173821D" w14:textId="77777777" w:rsidR="004225CD" w:rsidRDefault="004225CD" w:rsidP="0E191B05">
      <w:pPr>
        <w:pStyle w:val="Sommario2"/>
        <w:rPr>
          <w:rFonts w:eastAsiaTheme="minorEastAsia" w:cstheme="minorBidi"/>
          <w:smallCaps w:val="0"/>
          <w:sz w:val="22"/>
          <w:szCs w:val="22"/>
          <w:lang w:val="en-US" w:eastAsia="en-US"/>
        </w:rPr>
      </w:pPr>
      <w:r>
        <w:t>￼</w:t>
      </w:r>
    </w:p>
    <w:p w14:paraId="77537390" w14:textId="77777777" w:rsidR="004225CD" w:rsidRDefault="004225CD" w:rsidP="0E191B05">
      <w:pPr>
        <w:pStyle w:val="Sommario1"/>
        <w:rPr>
          <w:rFonts w:eastAsiaTheme="minorEastAsia" w:cstheme="minorBidi"/>
          <w:b w:val="0"/>
          <w:caps w:val="0"/>
          <w:sz w:val="22"/>
          <w:szCs w:val="22"/>
          <w:lang w:val="en-US" w:eastAsia="en-US"/>
        </w:rPr>
      </w:pPr>
      <w:r>
        <w:t>￼</w:t>
      </w:r>
    </w:p>
    <w:p w14:paraId="57856435" w14:textId="77777777" w:rsidR="004225CD" w:rsidRDefault="004225CD" w:rsidP="0E191B05">
      <w:pPr>
        <w:pStyle w:val="Sommario1"/>
        <w:rPr>
          <w:rFonts w:eastAsiaTheme="minorEastAsia" w:cstheme="minorBidi"/>
          <w:b w:val="0"/>
          <w:caps w:val="0"/>
          <w:sz w:val="22"/>
          <w:szCs w:val="22"/>
          <w:lang w:val="en-US" w:eastAsia="en-US"/>
        </w:rPr>
      </w:pPr>
      <w:r>
        <w:t>￼</w:t>
      </w:r>
    </w:p>
    <w:p w14:paraId="336219B3" w14:textId="77777777" w:rsidR="004225CD" w:rsidRDefault="004225CD" w:rsidP="0E191B05">
      <w:pPr>
        <w:pStyle w:val="Sommario2"/>
        <w:rPr>
          <w:rFonts w:eastAsiaTheme="minorEastAsia" w:cstheme="minorBidi"/>
          <w:smallCaps w:val="0"/>
          <w:sz w:val="22"/>
          <w:szCs w:val="22"/>
          <w:lang w:val="en-US" w:eastAsia="en-US"/>
        </w:rPr>
      </w:pPr>
      <w:r>
        <w:t>￼</w:t>
      </w:r>
    </w:p>
    <w:p w14:paraId="5580B6B3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45EDE697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52B40878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5FB5C6B9" w14:textId="77777777" w:rsidR="004225CD" w:rsidRDefault="004225CD" w:rsidP="0E191B05">
      <w:pPr>
        <w:pStyle w:val="Sommario2"/>
        <w:rPr>
          <w:rFonts w:eastAsiaTheme="minorEastAsia" w:cstheme="minorBidi"/>
          <w:smallCaps w:val="0"/>
          <w:sz w:val="22"/>
          <w:szCs w:val="22"/>
          <w:lang w:val="en-US" w:eastAsia="en-US"/>
        </w:rPr>
      </w:pPr>
      <w:r>
        <w:t>￼</w:t>
      </w:r>
    </w:p>
    <w:p w14:paraId="5B958CF5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134D8679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202C7FEA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6633F113" w14:textId="77777777" w:rsidR="004225CD" w:rsidRDefault="004225CD" w:rsidP="0E191B05">
      <w:pPr>
        <w:pStyle w:val="Sommario2"/>
        <w:rPr>
          <w:rFonts w:eastAsiaTheme="minorEastAsia" w:cstheme="minorBidi"/>
          <w:smallCaps w:val="0"/>
          <w:sz w:val="22"/>
          <w:szCs w:val="22"/>
          <w:lang w:val="en-US" w:eastAsia="en-US"/>
        </w:rPr>
      </w:pPr>
      <w:r>
        <w:t>￼</w:t>
      </w:r>
    </w:p>
    <w:p w14:paraId="71B4412A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2B34CB3D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2365BB0E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10C5BE0A" w14:textId="77777777" w:rsidR="004225CD" w:rsidRDefault="004225CD" w:rsidP="0E191B05">
      <w:pPr>
        <w:pStyle w:val="Sommario2"/>
        <w:rPr>
          <w:rFonts w:eastAsiaTheme="minorEastAsia" w:cstheme="minorBidi"/>
          <w:smallCaps w:val="0"/>
          <w:sz w:val="22"/>
          <w:szCs w:val="22"/>
          <w:lang w:val="en-US" w:eastAsia="en-US"/>
        </w:rPr>
      </w:pPr>
      <w:r>
        <w:t>￼</w:t>
      </w:r>
    </w:p>
    <w:p w14:paraId="0D1830B8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7411C753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6918BC1A" w14:textId="77777777" w:rsidR="004225CD" w:rsidRDefault="004225CD" w:rsidP="0E191B05">
      <w:pPr>
        <w:pStyle w:val="Sommario3"/>
        <w:rPr>
          <w:rFonts w:eastAsiaTheme="minorEastAsia" w:cstheme="minorBidi"/>
          <w:i w:val="0"/>
          <w:sz w:val="22"/>
          <w:szCs w:val="22"/>
          <w:lang w:val="en-US" w:eastAsia="en-US"/>
        </w:rPr>
      </w:pPr>
      <w:r>
        <w:t>￼</w:t>
      </w:r>
    </w:p>
    <w:p w14:paraId="74F52282" w14:textId="77777777" w:rsidR="004225CD" w:rsidRDefault="004225CD" w:rsidP="0E191B05">
      <w:pPr>
        <w:pStyle w:val="Sommario1"/>
        <w:rPr>
          <w:rFonts w:eastAsiaTheme="minorEastAsia" w:cstheme="minorBidi"/>
          <w:b w:val="0"/>
          <w:caps w:val="0"/>
          <w:sz w:val="22"/>
          <w:szCs w:val="22"/>
          <w:lang w:val="en-US" w:eastAsia="en-US"/>
        </w:rPr>
      </w:pPr>
      <w:r>
        <w:t>￼</w:t>
      </w:r>
    </w:p>
    <w:p w14:paraId="7B39D919" w14:textId="77777777" w:rsidR="0013133B" w:rsidRPr="00A53933" w:rsidRDefault="00816E31" w:rsidP="002F6FFC">
      <w:pPr>
        <w:ind w:left="284" w:right="425"/>
        <w:jc w:val="both"/>
        <w:rPr>
          <w:rFonts w:ascii="Arial" w:hAnsi="Arial" w:cs="Arial"/>
          <w:noProof/>
        </w:rPr>
      </w:pPr>
      <w:r w:rsidRPr="0E191B05">
        <w:rPr>
          <w:rFonts w:ascii="Arial" w:hAnsi="Arial" w:cs="Arial"/>
          <w:noProof/>
          <w:sz w:val="20"/>
          <w:szCs w:val="20"/>
        </w:rPr>
        <w:fldChar w:fldCharType="end"/>
      </w:r>
    </w:p>
    <w:p w14:paraId="754A884B" w14:textId="77777777" w:rsidR="00C64645" w:rsidRPr="00A53933" w:rsidRDefault="0047407C" w:rsidP="004E01F8">
      <w:pPr>
        <w:pStyle w:val="Titolo1"/>
      </w:pPr>
      <w:bookmarkStart w:id="2" w:name="_Toc90281339"/>
      <w:r>
        <w:lastRenderedPageBreak/>
        <w:t>Scopo del Documento</w:t>
      </w:r>
      <w:bookmarkEnd w:id="2"/>
    </w:p>
    <w:p w14:paraId="475B9AF5" w14:textId="77777777" w:rsidR="008C5C25" w:rsidRPr="00A53933" w:rsidRDefault="00B82673" w:rsidP="0062203E">
      <w:pPr>
        <w:ind w:left="284"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 xml:space="preserve">Lo scopo del presente documento è quello di documentare i </w:t>
      </w:r>
      <w:r w:rsidR="00D233A5" w:rsidRPr="0E191B05">
        <w:rPr>
          <w:rFonts w:ascii="Arial" w:hAnsi="Arial" w:cs="Arial"/>
          <w:sz w:val="20"/>
          <w:szCs w:val="20"/>
        </w:rPr>
        <w:t xml:space="preserve">servizi </w:t>
      </w:r>
      <w:r w:rsidR="004F5884" w:rsidRPr="0E191B05">
        <w:rPr>
          <w:rFonts w:ascii="Arial" w:hAnsi="Arial" w:cs="Arial"/>
          <w:sz w:val="20"/>
          <w:szCs w:val="20"/>
        </w:rPr>
        <w:t xml:space="preserve">di integrazione tra </w:t>
      </w:r>
      <w:r w:rsidR="00EF3CF2" w:rsidRPr="0E191B05">
        <w:rPr>
          <w:rFonts w:ascii="Arial" w:hAnsi="Arial" w:cs="Arial"/>
          <w:sz w:val="20"/>
          <w:szCs w:val="20"/>
        </w:rPr>
        <w:t>le piattaforme</w:t>
      </w:r>
      <w:r w:rsidR="008C5C25" w:rsidRPr="0E191B05">
        <w:rPr>
          <w:rFonts w:ascii="Arial" w:hAnsi="Arial" w:cs="Arial"/>
          <w:sz w:val="20"/>
          <w:szCs w:val="20"/>
        </w:rPr>
        <w:t xml:space="preserve"> </w:t>
      </w:r>
      <w:r w:rsidR="007521BB" w:rsidRPr="0E191B05">
        <w:rPr>
          <w:rFonts w:ascii="Arial" w:hAnsi="Arial" w:cs="Arial"/>
          <w:sz w:val="20"/>
          <w:szCs w:val="20"/>
        </w:rPr>
        <w:t xml:space="preserve">BPM di </w:t>
      </w:r>
      <w:r w:rsidR="00445B63" w:rsidRPr="0E191B05">
        <w:rPr>
          <w:rFonts w:ascii="Arial" w:hAnsi="Arial" w:cs="Arial"/>
          <w:sz w:val="20"/>
          <w:szCs w:val="20"/>
        </w:rPr>
        <w:t>PP DIGITAL</w:t>
      </w:r>
      <w:r w:rsidR="000727E1" w:rsidRPr="0E191B05">
        <w:rPr>
          <w:rFonts w:ascii="Arial" w:hAnsi="Arial" w:cs="Arial"/>
          <w:sz w:val="20"/>
          <w:szCs w:val="20"/>
        </w:rPr>
        <w:t>,</w:t>
      </w:r>
      <w:r w:rsidR="00EF3CF2" w:rsidRPr="0E191B05">
        <w:rPr>
          <w:rFonts w:ascii="Arial" w:hAnsi="Arial" w:cs="Arial"/>
          <w:sz w:val="20"/>
          <w:szCs w:val="20"/>
        </w:rPr>
        <w:t xml:space="preserve"> Prestiti Online</w:t>
      </w:r>
      <w:r w:rsidR="000727E1" w:rsidRPr="0E191B05">
        <w:rPr>
          <w:rFonts w:ascii="Arial" w:hAnsi="Arial" w:cs="Arial"/>
          <w:sz w:val="20"/>
          <w:szCs w:val="20"/>
        </w:rPr>
        <w:t>, Conto Corrrente 2.</w:t>
      </w:r>
      <w:r w:rsidR="0062203E" w:rsidRPr="0E191B05">
        <w:rPr>
          <w:rFonts w:ascii="Arial" w:hAnsi="Arial" w:cs="Arial"/>
          <w:sz w:val="20"/>
          <w:szCs w:val="20"/>
        </w:rPr>
        <w:t>0, KYC Smartonboarding, Portale Variazione PA</w:t>
      </w:r>
      <w:r w:rsidR="004225CD" w:rsidRPr="0E191B05">
        <w:rPr>
          <w:rFonts w:ascii="Arial" w:hAnsi="Arial" w:cs="Arial"/>
          <w:sz w:val="20"/>
          <w:szCs w:val="20"/>
        </w:rPr>
        <w:t>, ID Privata</w:t>
      </w:r>
      <w:r w:rsidR="00EF3CF2" w:rsidRPr="0E191B05">
        <w:rPr>
          <w:rFonts w:ascii="Arial" w:hAnsi="Arial" w:cs="Arial"/>
          <w:sz w:val="20"/>
          <w:szCs w:val="20"/>
        </w:rPr>
        <w:t xml:space="preserve"> </w:t>
      </w:r>
      <w:r w:rsidR="00CE61BF" w:rsidRPr="0E191B05">
        <w:rPr>
          <w:rFonts w:ascii="Arial" w:hAnsi="Arial" w:cs="Arial"/>
          <w:sz w:val="20"/>
          <w:szCs w:val="20"/>
        </w:rPr>
        <w:t>e la</w:t>
      </w:r>
      <w:r w:rsidR="008C5C25" w:rsidRPr="0E191B05">
        <w:rPr>
          <w:rFonts w:ascii="Arial" w:hAnsi="Arial" w:cs="Arial"/>
          <w:sz w:val="20"/>
          <w:szCs w:val="20"/>
        </w:rPr>
        <w:t xml:space="preserve"> </w:t>
      </w:r>
      <w:r w:rsidR="006C663C" w:rsidRPr="0E191B05">
        <w:rPr>
          <w:rFonts w:ascii="Arial" w:hAnsi="Arial" w:cs="Arial"/>
          <w:sz w:val="20"/>
          <w:szCs w:val="20"/>
        </w:rPr>
        <w:t xml:space="preserve">Piattaforma </w:t>
      </w:r>
      <w:r w:rsidR="00DF03C4" w:rsidRPr="0E191B05">
        <w:rPr>
          <w:rFonts w:ascii="Arial" w:hAnsi="Arial" w:cs="Arial"/>
          <w:sz w:val="20"/>
          <w:szCs w:val="20"/>
        </w:rPr>
        <w:t>SD</w:t>
      </w:r>
      <w:r w:rsidR="008C5C25" w:rsidRPr="0E191B05">
        <w:rPr>
          <w:rFonts w:ascii="Arial" w:hAnsi="Arial" w:cs="Arial"/>
          <w:sz w:val="20"/>
          <w:szCs w:val="20"/>
        </w:rPr>
        <w:t>.</w:t>
      </w:r>
    </w:p>
    <w:p w14:paraId="205490A2" w14:textId="77777777" w:rsidR="00B82673" w:rsidRPr="00A53933" w:rsidRDefault="00B82673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</w:p>
    <w:p w14:paraId="673D5258" w14:textId="77777777" w:rsidR="00CB318E" w:rsidRPr="00A53933" w:rsidRDefault="00B82673" w:rsidP="000727E1">
      <w:pPr>
        <w:ind w:left="284" w:right="425"/>
        <w:jc w:val="both"/>
        <w:rPr>
          <w:rFonts w:ascii="Arial" w:hAnsi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 xml:space="preserve">Per ogni </w:t>
      </w:r>
      <w:r w:rsidR="00D233A5" w:rsidRPr="0E191B05">
        <w:rPr>
          <w:rFonts w:ascii="Arial" w:hAnsi="Arial" w:cs="Arial"/>
          <w:sz w:val="20"/>
          <w:szCs w:val="20"/>
        </w:rPr>
        <w:t>servizio</w:t>
      </w:r>
      <w:r w:rsidRPr="0E191B05">
        <w:rPr>
          <w:rFonts w:ascii="Arial" w:hAnsi="Arial" w:cs="Arial"/>
          <w:sz w:val="20"/>
          <w:szCs w:val="20"/>
        </w:rPr>
        <w:t xml:space="preserve"> saranno riportate le modalità di scambio dati, le interfacce previste.</w:t>
      </w:r>
    </w:p>
    <w:p w14:paraId="368CDC5A" w14:textId="77777777" w:rsidR="00CB318E" w:rsidRPr="00A53933" w:rsidRDefault="00CB318E" w:rsidP="004E01F8">
      <w:pPr>
        <w:pStyle w:val="Titolo2"/>
      </w:pPr>
      <w:bookmarkStart w:id="3" w:name="_Toc345942192"/>
      <w:bookmarkStart w:id="4" w:name="_Toc469936491"/>
      <w:bookmarkStart w:id="5" w:name="_Toc90281340"/>
      <w:r>
        <w:t>Definizioni ed Acronimi</w:t>
      </w:r>
      <w:bookmarkEnd w:id="3"/>
      <w:bookmarkEnd w:id="4"/>
      <w:bookmarkEnd w:id="5"/>
    </w:p>
    <w:p w14:paraId="54EE2F21" w14:textId="77777777" w:rsidR="00CB318E" w:rsidRPr="00A53933" w:rsidRDefault="00CB318E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>La tabella che segue mostra il glossario dei termini che saranno utilizzati nel documento. Con lo scopo di fornire una base di conoscenza minimale che aiuti alla comprensione dei concetti espressi.</w:t>
      </w:r>
    </w:p>
    <w:p w14:paraId="5092D4F0" w14:textId="77777777" w:rsidR="00CB318E" w:rsidRPr="00A53933" w:rsidRDefault="00CB318E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>Lo stesso glossario avrà lo scopo di creare una naming convention comune, che dovrà essere utilizzata in tutti i</w:t>
      </w:r>
      <w:r w:rsidR="0062203E" w:rsidRPr="0E191B05">
        <w:rPr>
          <w:rFonts w:ascii="Arial" w:hAnsi="Arial" w:cs="Arial"/>
          <w:sz w:val="20"/>
          <w:szCs w:val="20"/>
        </w:rPr>
        <w:t xml:space="preserve"> </w:t>
      </w:r>
      <w:r w:rsidR="00E94F3E" w:rsidRPr="0E191B05">
        <w:rPr>
          <w:rFonts w:ascii="Arial" w:hAnsi="Arial" w:cs="Arial"/>
          <w:sz w:val="20"/>
          <w:szCs w:val="20"/>
        </w:rPr>
        <w:t>DOCUMENTI</w:t>
      </w:r>
      <w:r w:rsidRPr="0E191B05">
        <w:rPr>
          <w:rFonts w:ascii="Arial" w:hAnsi="Arial" w:cs="Arial"/>
          <w:sz w:val="20"/>
          <w:szCs w:val="20"/>
        </w:rPr>
        <w:t xml:space="preserve"> che seguiranno, nonché all’interno dei singoli progetti di integrazione</w:t>
      </w:r>
      <w:r w:rsidR="00173D2F" w:rsidRPr="0E191B05">
        <w:rPr>
          <w:rFonts w:ascii="Arial" w:hAnsi="Arial" w:cs="Arial"/>
          <w:sz w:val="20"/>
          <w:szCs w:val="20"/>
        </w:rPr>
        <w:t>.</w:t>
      </w:r>
    </w:p>
    <w:p w14:paraId="2BFFCDC3" w14:textId="77777777" w:rsidR="00C1481B" w:rsidRPr="00A53933" w:rsidRDefault="00C1481B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</w:p>
    <w:tbl>
      <w:tblPr>
        <w:tblW w:w="921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56"/>
        <w:gridCol w:w="6158"/>
      </w:tblGrid>
      <w:tr w:rsidR="00C1481B" w:rsidRPr="00A53933" w14:paraId="39747912" w14:textId="77777777" w:rsidTr="0E191B05">
        <w:trPr>
          <w:cantSplit/>
          <w:trHeight w:val="213"/>
          <w:tblHeader/>
        </w:trPr>
        <w:tc>
          <w:tcPr>
            <w:tcW w:w="3056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F856BC3" w14:textId="77777777" w:rsidR="00C1481B" w:rsidRPr="00A53933" w:rsidRDefault="01D7E64B" w:rsidP="002F6FFC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ACRONIMO</w:t>
            </w:r>
          </w:p>
        </w:tc>
        <w:tc>
          <w:tcPr>
            <w:tcW w:w="615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C83DAFB" w14:textId="77777777" w:rsidR="00C1481B" w:rsidRPr="00A53933" w:rsidRDefault="01D7E64B" w:rsidP="002F6FFC">
            <w:pPr>
              <w:ind w:left="284" w:right="425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DESCRIZIONE</w:t>
            </w:r>
          </w:p>
        </w:tc>
      </w:tr>
      <w:tr w:rsidR="00C1481B" w:rsidRPr="00A53933" w14:paraId="72AAB6F2" w14:textId="77777777" w:rsidTr="0E191B05">
        <w:trPr>
          <w:cantSplit/>
          <w:trHeight w:val="275"/>
        </w:trPr>
        <w:tc>
          <w:tcPr>
            <w:tcW w:w="3056" w:type="dxa"/>
            <w:vAlign w:val="center"/>
          </w:tcPr>
          <w:p w14:paraId="44556F9F" w14:textId="77777777" w:rsidR="00C1481B" w:rsidRPr="00A53933" w:rsidRDefault="63776F57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BPM</w:t>
            </w:r>
          </w:p>
        </w:tc>
        <w:tc>
          <w:tcPr>
            <w:tcW w:w="6158" w:type="dxa"/>
            <w:vAlign w:val="center"/>
          </w:tcPr>
          <w:p w14:paraId="1CA7F690" w14:textId="77777777" w:rsidR="00C1481B" w:rsidRPr="00A53933" w:rsidRDefault="63776F57" w:rsidP="002F6FFC">
            <w:pPr>
              <w:ind w:left="284" w:right="425"/>
              <w:jc w:val="both"/>
              <w:rPr>
                <w:rFonts w:ascii="Arial" w:hAnsi="Arial" w:cs="Arial"/>
                <w:noProof/>
                <w:sz w:val="18"/>
                <w:szCs w:val="18"/>
                <w:lang w:val="en-US"/>
              </w:rPr>
            </w:pPr>
            <w:r w:rsidRPr="0E191B05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Business Process Management</w:t>
            </w:r>
          </w:p>
        </w:tc>
      </w:tr>
      <w:tr w:rsidR="00C1481B" w:rsidRPr="00A53933" w14:paraId="75CCE6D9" w14:textId="77777777" w:rsidTr="0E191B05">
        <w:trPr>
          <w:cantSplit/>
          <w:trHeight w:val="275"/>
        </w:trPr>
        <w:tc>
          <w:tcPr>
            <w:tcW w:w="3056" w:type="dxa"/>
            <w:vAlign w:val="center"/>
          </w:tcPr>
          <w:p w14:paraId="1A394A71" w14:textId="77777777" w:rsidR="00C1481B" w:rsidRPr="00A53933" w:rsidRDefault="63776F57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E191B05">
              <w:rPr>
                <w:rFonts w:ascii="Arial" w:hAnsi="Arial" w:cs="Arial"/>
                <w:sz w:val="18"/>
                <w:szCs w:val="18"/>
                <w:lang w:val="en-US"/>
              </w:rPr>
              <w:t>UP</w:t>
            </w:r>
          </w:p>
        </w:tc>
        <w:tc>
          <w:tcPr>
            <w:tcW w:w="6158" w:type="dxa"/>
            <w:vAlign w:val="center"/>
          </w:tcPr>
          <w:p w14:paraId="22E99384" w14:textId="77777777" w:rsidR="00C1481B" w:rsidRPr="00A53933" w:rsidRDefault="63776F57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Ufficio postale</w:t>
            </w:r>
          </w:p>
        </w:tc>
      </w:tr>
      <w:tr w:rsidR="00C1481B" w:rsidRPr="00A53933" w14:paraId="3F56F395" w14:textId="77777777" w:rsidTr="0E191B05">
        <w:trPr>
          <w:cantSplit/>
          <w:trHeight w:val="275"/>
        </w:trPr>
        <w:tc>
          <w:tcPr>
            <w:tcW w:w="3056" w:type="dxa"/>
            <w:vAlign w:val="center"/>
          </w:tcPr>
          <w:p w14:paraId="50C10000" w14:textId="77777777" w:rsidR="00C1481B" w:rsidRPr="00A53933" w:rsidRDefault="618554B8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E191B05">
              <w:rPr>
                <w:rFonts w:ascii="Arial" w:hAnsi="Arial" w:cs="Arial"/>
                <w:sz w:val="18"/>
                <w:szCs w:val="18"/>
                <w:lang w:val="en-US"/>
              </w:rPr>
              <w:t>AUC</w:t>
            </w:r>
          </w:p>
        </w:tc>
        <w:tc>
          <w:tcPr>
            <w:tcW w:w="6158" w:type="dxa"/>
            <w:vAlign w:val="center"/>
          </w:tcPr>
          <w:p w14:paraId="1729F2DE" w14:textId="77777777" w:rsidR="00C1481B" w:rsidRPr="00A53933" w:rsidRDefault="618554B8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Anagrafica Unica Cliente</w:t>
            </w:r>
          </w:p>
        </w:tc>
      </w:tr>
      <w:tr w:rsidR="007460FC" w:rsidRPr="00A53933" w14:paraId="545DA578" w14:textId="77777777" w:rsidTr="0E191B05">
        <w:trPr>
          <w:cantSplit/>
          <w:trHeight w:val="275"/>
        </w:trPr>
        <w:tc>
          <w:tcPr>
            <w:tcW w:w="3056" w:type="dxa"/>
            <w:vAlign w:val="center"/>
          </w:tcPr>
          <w:p w14:paraId="05CB792B" w14:textId="77777777" w:rsidR="007460FC" w:rsidRPr="00A53933" w:rsidRDefault="0087674A" w:rsidP="002F6FFC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E191B05">
              <w:rPr>
                <w:rFonts w:ascii="Arial" w:hAnsi="Arial" w:cs="Arial"/>
                <w:sz w:val="18"/>
                <w:szCs w:val="18"/>
                <w:lang w:val="en-US"/>
              </w:rPr>
              <w:t>SD</w:t>
            </w:r>
          </w:p>
        </w:tc>
        <w:tc>
          <w:tcPr>
            <w:tcW w:w="6158" w:type="dxa"/>
            <w:vAlign w:val="center"/>
          </w:tcPr>
          <w:p w14:paraId="69F41885" w14:textId="77777777" w:rsidR="007460FC" w:rsidRPr="00A53933" w:rsidRDefault="5D46EAA8" w:rsidP="000F1C3E">
            <w:pPr>
              <w:ind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87674A" w:rsidRPr="0E191B05">
              <w:rPr>
                <w:rFonts w:ascii="Arial" w:hAnsi="Arial" w:cs="Arial"/>
                <w:sz w:val="18"/>
                <w:szCs w:val="18"/>
              </w:rPr>
              <w:t>Scrivania Digitale</w:t>
            </w:r>
          </w:p>
        </w:tc>
      </w:tr>
    </w:tbl>
    <w:p w14:paraId="27A1CFCD" w14:textId="77777777" w:rsidR="00A12496" w:rsidRPr="00A53933" w:rsidRDefault="00A12496" w:rsidP="004E01F8">
      <w:pPr>
        <w:pStyle w:val="Titolo1"/>
      </w:pPr>
      <w:bookmarkStart w:id="6" w:name="_Toc90281341"/>
      <w:r>
        <w:lastRenderedPageBreak/>
        <w:t>Vincoli ed assunzioni</w:t>
      </w:r>
      <w:bookmarkEnd w:id="6"/>
    </w:p>
    <w:p w14:paraId="05ADB1D6" w14:textId="77777777" w:rsidR="00923BBD" w:rsidRPr="00A53933" w:rsidRDefault="00173D2F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>L’obbligatorietà dei dati</w:t>
      </w:r>
      <w:r w:rsidR="00FA28B1" w:rsidRPr="0E191B05">
        <w:rPr>
          <w:rFonts w:ascii="Arial" w:hAnsi="Arial" w:cs="Arial"/>
          <w:sz w:val="20"/>
          <w:szCs w:val="20"/>
        </w:rPr>
        <w:t xml:space="preserve"> viene dettata dal sistema provider del servizio; il dettaglio è recepito all’interno dei traccia</w:t>
      </w:r>
      <w:r w:rsidRPr="0E191B05">
        <w:rPr>
          <w:rFonts w:ascii="Arial" w:hAnsi="Arial" w:cs="Arial"/>
          <w:sz w:val="20"/>
          <w:szCs w:val="20"/>
        </w:rPr>
        <w:t>ti di interfaccia tra i sistemi, in ogni servizio verranno dettagliati i relativi vincoli e costraints.</w:t>
      </w:r>
      <w:r w:rsidR="00FA28B1" w:rsidRPr="0E191B05">
        <w:rPr>
          <w:rFonts w:ascii="Arial" w:hAnsi="Arial" w:cs="Arial"/>
          <w:sz w:val="20"/>
          <w:szCs w:val="20"/>
        </w:rPr>
        <w:t xml:space="preserve"> Eventuali modifiche devono essere oggetto </w:t>
      </w:r>
      <w:r w:rsidR="000E207F" w:rsidRPr="0E191B05">
        <w:rPr>
          <w:rFonts w:ascii="Arial" w:hAnsi="Arial" w:cs="Arial"/>
          <w:sz w:val="20"/>
          <w:szCs w:val="20"/>
        </w:rPr>
        <w:t>di accurate analisi preliminari e di condivisione.</w:t>
      </w:r>
    </w:p>
    <w:p w14:paraId="738C015B" w14:textId="77777777" w:rsidR="00923BBD" w:rsidRPr="00A53933" w:rsidRDefault="00923BBD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</w:p>
    <w:p w14:paraId="5D1CFD1D" w14:textId="77777777" w:rsidR="00CB318E" w:rsidRPr="00A53933" w:rsidRDefault="00A54601" w:rsidP="004E01F8">
      <w:pPr>
        <w:pStyle w:val="Titolo1"/>
      </w:pPr>
      <w:bookmarkStart w:id="7" w:name="_Toc469936494"/>
      <w:bookmarkStart w:id="8" w:name="_Toc90281342"/>
      <w:r>
        <w:lastRenderedPageBreak/>
        <w:t>Descrizione se</w:t>
      </w:r>
      <w:r w:rsidR="00B536D7">
        <w:t>rvizi</w:t>
      </w:r>
      <w:bookmarkEnd w:id="7"/>
      <w:r w:rsidR="00173D2F">
        <w:t xml:space="preserve"> </w:t>
      </w:r>
      <w:r>
        <w:t>esposti da</w:t>
      </w:r>
      <w:r w:rsidR="008C200A">
        <w:t xml:space="preserve"> Scrivania Digitale</w:t>
      </w:r>
      <w:bookmarkEnd w:id="8"/>
    </w:p>
    <w:p w14:paraId="3C272185" w14:textId="77777777" w:rsidR="00B536D7" w:rsidRPr="00A53933" w:rsidRDefault="00173D2F" w:rsidP="002F6FFC">
      <w:pPr>
        <w:ind w:left="284" w:right="425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>Per i servizi che saranno in delivery si dettagliano i seguenti punti:</w:t>
      </w:r>
    </w:p>
    <w:p w14:paraId="443DB8F1" w14:textId="77777777" w:rsidR="00B536D7" w:rsidRPr="00A53933" w:rsidRDefault="00B536D7" w:rsidP="0E191B05">
      <w:pPr>
        <w:pStyle w:val="Paragrafoelenco"/>
        <w:numPr>
          <w:ilvl w:val="0"/>
          <w:numId w:val="11"/>
        </w:numPr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sz w:val="20"/>
        </w:rPr>
        <w:t xml:space="preserve">Modalità di scambio attraverso </w:t>
      </w:r>
      <w:r w:rsidR="00193B1D" w:rsidRPr="0E191B05">
        <w:rPr>
          <w:rFonts w:ascii="Arial" w:hAnsi="Arial" w:cs="Arial"/>
          <w:sz w:val="20"/>
        </w:rPr>
        <w:t xml:space="preserve">chiamate Rest con </w:t>
      </w:r>
      <w:r w:rsidR="001D7E48">
        <w:rPr>
          <w:rFonts w:ascii="Arial" w:hAnsi="Arial" w:cs="Arial"/>
          <w:sz w:val="20"/>
        </w:rPr>
        <w:t>autenticazione tramite API</w:t>
      </w:r>
      <w:r w:rsidR="00E54ADA">
        <w:rPr>
          <w:rFonts w:ascii="Arial" w:hAnsi="Arial" w:cs="Arial"/>
          <w:sz w:val="20"/>
        </w:rPr>
        <w:t>-Key</w:t>
      </w:r>
    </w:p>
    <w:p w14:paraId="0EECD649" w14:textId="77777777" w:rsidR="00B536D7" w:rsidRPr="00A53933" w:rsidRDefault="00B536D7" w:rsidP="0E191B05">
      <w:pPr>
        <w:pStyle w:val="Paragrafoelenco"/>
        <w:numPr>
          <w:ilvl w:val="0"/>
          <w:numId w:val="11"/>
        </w:numPr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sz w:val="20"/>
        </w:rPr>
        <w:t>Interfaccia del servizio (intesa come insieme di parametri in input ed in output del servizio stesso)</w:t>
      </w:r>
    </w:p>
    <w:p w14:paraId="2EE5751A" w14:textId="77777777" w:rsidR="00DC7F91" w:rsidRPr="00A53933" w:rsidRDefault="00DC7F91" w:rsidP="0E191B05">
      <w:pPr>
        <w:pStyle w:val="Paragrafoelenco"/>
        <w:numPr>
          <w:ilvl w:val="0"/>
          <w:numId w:val="11"/>
        </w:numPr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sz w:val="20"/>
        </w:rPr>
        <w:t>Logica del Servizio</w:t>
      </w:r>
    </w:p>
    <w:p w14:paraId="33CA4455" w14:textId="77777777" w:rsidR="0047390E" w:rsidRPr="00A53933" w:rsidRDefault="0047390E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</w:p>
    <w:p w14:paraId="71AC3B34" w14:textId="77777777" w:rsidR="00140D02" w:rsidRPr="00A53933" w:rsidRDefault="00140D02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 xml:space="preserve">Di seguito il dettaglio dei servizi esposti dal </w:t>
      </w:r>
      <w:r w:rsidR="000B5494" w:rsidRPr="0E191B05">
        <w:rPr>
          <w:rFonts w:ascii="Arial" w:hAnsi="Arial" w:cs="Arial"/>
          <w:sz w:val="20"/>
          <w:szCs w:val="20"/>
        </w:rPr>
        <w:t xml:space="preserve">sistema </w:t>
      </w:r>
      <w:r w:rsidR="000F1C3E" w:rsidRPr="0E191B05">
        <w:rPr>
          <w:rFonts w:ascii="Arial" w:hAnsi="Arial" w:cs="Arial"/>
          <w:sz w:val="20"/>
          <w:szCs w:val="20"/>
        </w:rPr>
        <w:t>SD</w:t>
      </w:r>
      <w:r w:rsidR="002341D7" w:rsidRPr="0E191B05">
        <w:rPr>
          <w:rFonts w:ascii="Arial" w:hAnsi="Arial" w:cs="Arial"/>
          <w:sz w:val="20"/>
          <w:szCs w:val="20"/>
        </w:rPr>
        <w:t xml:space="preserve"> </w:t>
      </w:r>
      <w:r w:rsidRPr="0E191B05">
        <w:rPr>
          <w:rFonts w:ascii="Arial" w:hAnsi="Arial" w:cs="Arial"/>
          <w:sz w:val="20"/>
          <w:szCs w:val="20"/>
        </w:rPr>
        <w:t>per le funzi</w:t>
      </w:r>
      <w:r w:rsidR="006910C4" w:rsidRPr="0E191B05">
        <w:rPr>
          <w:rFonts w:ascii="Arial" w:hAnsi="Arial" w:cs="Arial"/>
          <w:sz w:val="20"/>
          <w:szCs w:val="20"/>
        </w:rPr>
        <w:t>o</w:t>
      </w:r>
      <w:r w:rsidRPr="0E191B05">
        <w:rPr>
          <w:rFonts w:ascii="Arial" w:hAnsi="Arial" w:cs="Arial"/>
          <w:sz w:val="20"/>
          <w:szCs w:val="20"/>
        </w:rPr>
        <w:t>nalità in ambito.</w:t>
      </w:r>
    </w:p>
    <w:p w14:paraId="77684148" w14:textId="77777777" w:rsidR="0047390E" w:rsidRPr="00A53933" w:rsidRDefault="0047390E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</w:p>
    <w:p w14:paraId="759D700C" w14:textId="77777777" w:rsidR="00140D02" w:rsidRPr="00A53933" w:rsidRDefault="00140D02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 xml:space="preserve">Per ogni campo </w:t>
      </w:r>
      <w:r w:rsidR="0078401A" w:rsidRPr="0E191B05">
        <w:rPr>
          <w:rFonts w:ascii="Arial" w:hAnsi="Arial" w:cs="Arial"/>
          <w:sz w:val="20"/>
          <w:szCs w:val="20"/>
        </w:rPr>
        <w:t>presente sia in interfaccia di input che di output sarà specificato:</w:t>
      </w:r>
    </w:p>
    <w:p w14:paraId="33E0772B" w14:textId="77777777" w:rsidR="0078401A" w:rsidRPr="00A53933" w:rsidRDefault="0078401A" w:rsidP="002F6FFC">
      <w:pPr>
        <w:ind w:left="284" w:right="425"/>
        <w:jc w:val="both"/>
        <w:rPr>
          <w:rFonts w:ascii="Arial" w:hAnsi="Arial" w:cs="Arial"/>
          <w:sz w:val="20"/>
          <w:szCs w:val="20"/>
        </w:rPr>
      </w:pPr>
    </w:p>
    <w:p w14:paraId="45487B5F" w14:textId="77777777" w:rsidR="0078401A" w:rsidRPr="00A53933" w:rsidRDefault="0078401A" w:rsidP="0E191B05">
      <w:pPr>
        <w:pStyle w:val="Paragrafoelenco"/>
        <w:numPr>
          <w:ilvl w:val="0"/>
          <w:numId w:val="12"/>
        </w:numPr>
        <w:spacing w:line="276" w:lineRule="auto"/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i/>
          <w:iCs/>
          <w:sz w:val="20"/>
        </w:rPr>
        <w:t>Nome campo</w:t>
      </w:r>
      <w:r w:rsidRPr="0E191B05">
        <w:rPr>
          <w:rFonts w:ascii="Arial" w:hAnsi="Arial" w:cs="Arial"/>
          <w:sz w:val="20"/>
        </w:rPr>
        <w:t>: nome tecnico del campo</w:t>
      </w:r>
      <w:r w:rsidR="007302A5" w:rsidRPr="0E191B05">
        <w:rPr>
          <w:rFonts w:ascii="Arial" w:hAnsi="Arial" w:cs="Arial"/>
          <w:sz w:val="20"/>
        </w:rPr>
        <w:t>;</w:t>
      </w:r>
    </w:p>
    <w:p w14:paraId="08B1C1AF" w14:textId="77777777" w:rsidR="0078401A" w:rsidRPr="00A53933" w:rsidRDefault="0078401A" w:rsidP="0E191B05">
      <w:pPr>
        <w:pStyle w:val="Paragrafoelenco"/>
        <w:numPr>
          <w:ilvl w:val="0"/>
          <w:numId w:val="12"/>
        </w:numPr>
        <w:spacing w:line="276" w:lineRule="auto"/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i/>
          <w:iCs/>
          <w:sz w:val="20"/>
        </w:rPr>
        <w:t>Formato</w:t>
      </w:r>
      <w:r w:rsidRPr="0E191B05">
        <w:rPr>
          <w:rFonts w:ascii="Arial" w:hAnsi="Arial" w:cs="Arial"/>
          <w:sz w:val="20"/>
        </w:rPr>
        <w:t>: tipo dati</w:t>
      </w:r>
      <w:r w:rsidR="007302A5" w:rsidRPr="0E191B05">
        <w:rPr>
          <w:rFonts w:ascii="Arial" w:hAnsi="Arial" w:cs="Arial"/>
          <w:sz w:val="20"/>
        </w:rPr>
        <w:t>;</w:t>
      </w:r>
    </w:p>
    <w:p w14:paraId="266005B5" w14:textId="77777777" w:rsidR="0049724B" w:rsidRDefault="0078401A" w:rsidP="0E191B05">
      <w:pPr>
        <w:pStyle w:val="Paragrafoelenco"/>
        <w:numPr>
          <w:ilvl w:val="0"/>
          <w:numId w:val="12"/>
        </w:numPr>
        <w:spacing w:line="276" w:lineRule="auto"/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i/>
          <w:iCs/>
          <w:sz w:val="20"/>
        </w:rPr>
        <w:t>Descrizione</w:t>
      </w:r>
      <w:r w:rsidRPr="0E191B05">
        <w:rPr>
          <w:rFonts w:ascii="Arial" w:hAnsi="Arial" w:cs="Arial"/>
          <w:sz w:val="20"/>
        </w:rPr>
        <w:t>: descrizione del campo tecnico</w:t>
      </w:r>
      <w:r w:rsidR="007302A5" w:rsidRPr="0E191B05">
        <w:rPr>
          <w:rFonts w:ascii="Arial" w:hAnsi="Arial" w:cs="Arial"/>
          <w:sz w:val="20"/>
        </w:rPr>
        <w:t>;</w:t>
      </w:r>
    </w:p>
    <w:p w14:paraId="4CC7ADE5" w14:textId="77777777" w:rsidR="00C84095" w:rsidRPr="000727E1" w:rsidRDefault="0049724B" w:rsidP="0E191B05">
      <w:pPr>
        <w:pStyle w:val="Paragrafoelenco"/>
        <w:numPr>
          <w:ilvl w:val="0"/>
          <w:numId w:val="12"/>
        </w:numPr>
        <w:spacing w:line="276" w:lineRule="auto"/>
        <w:ind w:right="425"/>
        <w:rPr>
          <w:rFonts w:ascii="Arial" w:hAnsi="Arial" w:cs="Arial"/>
          <w:sz w:val="20"/>
        </w:rPr>
      </w:pPr>
      <w:r w:rsidRPr="0E191B05">
        <w:rPr>
          <w:rFonts w:ascii="Arial" w:hAnsi="Arial" w:cs="Arial"/>
          <w:i/>
          <w:iCs/>
          <w:sz w:val="20"/>
        </w:rPr>
        <w:t>Note</w:t>
      </w:r>
      <w:r>
        <w:tab/>
      </w:r>
    </w:p>
    <w:p w14:paraId="23670C6D" w14:textId="77777777" w:rsidR="00014B82" w:rsidRPr="00A53933" w:rsidRDefault="002F6FFC" w:rsidP="004E01F8">
      <w:pPr>
        <w:pStyle w:val="Titolo2"/>
      </w:pPr>
      <w:bookmarkStart w:id="9" w:name="_Ref471374696"/>
      <w:bookmarkStart w:id="10" w:name="_Toc90281343"/>
      <w:r>
        <w:t>Servizio</w:t>
      </w:r>
      <w:bookmarkEnd w:id="9"/>
      <w:r w:rsidR="00E84334">
        <w:t xml:space="preserve"> “</w:t>
      </w:r>
      <w:r w:rsidR="00DF03C4">
        <w:t>Crea Pratica</w:t>
      </w:r>
      <w:r w:rsidR="003A5E6F">
        <w:t xml:space="preserve"> ANC</w:t>
      </w:r>
      <w:r w:rsidR="00E84334">
        <w:t>”</w:t>
      </w:r>
      <w:bookmarkEnd w:id="10"/>
    </w:p>
    <w:p w14:paraId="43546A18" w14:textId="77777777" w:rsidR="00173D2F" w:rsidRPr="00A53933" w:rsidRDefault="00173D2F" w:rsidP="002F6FFC">
      <w:pPr>
        <w:ind w:left="284" w:right="425"/>
        <w:rPr>
          <w:rFonts w:ascii="Arial" w:hAnsi="Arial" w:cs="Arial"/>
          <w:sz w:val="20"/>
          <w:szCs w:val="20"/>
        </w:rPr>
      </w:pPr>
    </w:p>
    <w:p w14:paraId="1876F2E9" w14:textId="77777777" w:rsidR="0024295A" w:rsidRPr="00A53933" w:rsidRDefault="0024295A" w:rsidP="00E84334">
      <w:pPr>
        <w:ind w:right="425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7"/>
        <w:gridCol w:w="2255"/>
        <w:gridCol w:w="2461"/>
        <w:gridCol w:w="2459"/>
      </w:tblGrid>
      <w:tr w:rsidR="0024295A" w:rsidRPr="00A53933" w14:paraId="3CDDD5EF" w14:textId="77777777" w:rsidTr="0E191B05">
        <w:tc>
          <w:tcPr>
            <w:tcW w:w="1041" w:type="pct"/>
            <w:shd w:val="clear" w:color="auto" w:fill="C00000"/>
            <w:vAlign w:val="center"/>
            <w:hideMark/>
          </w:tcPr>
          <w:p w14:paraId="2651A678" w14:textId="77777777" w:rsidR="0024295A" w:rsidRPr="00A53933" w:rsidRDefault="01D7E64B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Nome tecnico servizio</w:t>
            </w:r>
          </w:p>
        </w:tc>
        <w:tc>
          <w:tcPr>
            <w:tcW w:w="3959" w:type="pct"/>
            <w:gridSpan w:val="3"/>
            <w:vAlign w:val="center"/>
          </w:tcPr>
          <w:p w14:paraId="256C0A8F" w14:textId="77777777" w:rsidR="0024295A" w:rsidRPr="00A53933" w:rsidRDefault="4ED55791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BOA_</w:t>
            </w:r>
            <w:r w:rsidR="00BA541E">
              <w:rPr>
                <w:rFonts w:ascii="Arial" w:hAnsi="Arial" w:cs="Arial"/>
                <w:b/>
                <w:bCs/>
                <w:sz w:val="18"/>
                <w:szCs w:val="18"/>
              </w:rPr>
              <w:t>ANC</w:t>
            </w:r>
            <w:r w:rsidR="1C2942FB"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_</w:t>
            </w:r>
            <w:r w:rsidR="0087674A" w:rsidRPr="0E191B05">
              <w:rPr>
                <w:rFonts w:ascii="Arial" w:hAnsi="Arial" w:cs="Arial"/>
                <w:b/>
                <w:bCs/>
                <w:sz w:val="18"/>
                <w:szCs w:val="18"/>
              </w:rPr>
              <w:t>CREAPRATICA</w:t>
            </w:r>
          </w:p>
        </w:tc>
      </w:tr>
      <w:tr w:rsidR="00FA28B1" w:rsidRPr="00A53933" w14:paraId="24A796D0" w14:textId="77777777" w:rsidTr="0E191B05">
        <w:tc>
          <w:tcPr>
            <w:tcW w:w="1041" w:type="pct"/>
            <w:shd w:val="clear" w:color="auto" w:fill="C00000"/>
            <w:vAlign w:val="center"/>
          </w:tcPr>
          <w:p w14:paraId="2564FE54" w14:textId="77777777" w:rsidR="00FA28B1" w:rsidRPr="00A53933" w:rsidRDefault="01D7E64B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Semantica servizio</w:t>
            </w:r>
          </w:p>
        </w:tc>
        <w:tc>
          <w:tcPr>
            <w:tcW w:w="3959" w:type="pct"/>
            <w:gridSpan w:val="3"/>
            <w:vAlign w:val="center"/>
          </w:tcPr>
          <w:p w14:paraId="2E7DA173" w14:textId="77777777" w:rsidR="00FA28B1" w:rsidRPr="00A53933" w:rsidRDefault="00FA28B1" w:rsidP="0E191B05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Sincrono</w:t>
            </w:r>
          </w:p>
        </w:tc>
      </w:tr>
      <w:tr w:rsidR="0024295A" w:rsidRPr="00A53933" w14:paraId="70EA140A" w14:textId="77777777" w:rsidTr="0E191B05">
        <w:tc>
          <w:tcPr>
            <w:tcW w:w="1041" w:type="pct"/>
            <w:shd w:val="clear" w:color="auto" w:fill="C00000"/>
            <w:noWrap/>
            <w:vAlign w:val="center"/>
            <w:hideMark/>
          </w:tcPr>
          <w:p w14:paraId="4C5181D4" w14:textId="77777777" w:rsidR="0024295A" w:rsidRPr="00A53933" w:rsidRDefault="01D7E64B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Tipo di trasporto</w:t>
            </w:r>
          </w:p>
        </w:tc>
        <w:tc>
          <w:tcPr>
            <w:tcW w:w="3959" w:type="pct"/>
            <w:gridSpan w:val="3"/>
            <w:shd w:val="clear" w:color="auto" w:fill="FFFFFF" w:themeFill="background1"/>
            <w:noWrap/>
            <w:vAlign w:val="center"/>
          </w:tcPr>
          <w:p w14:paraId="6DEE7ACE" w14:textId="77777777" w:rsidR="0024295A" w:rsidRPr="00A53933" w:rsidRDefault="1B01151A" w:rsidP="002F6FFC">
            <w:pPr>
              <w:ind w:left="284" w:right="4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E191B05">
              <w:rPr>
                <w:rFonts w:ascii="Arial" w:hAnsi="Arial" w:cs="Arial"/>
                <w:color w:val="000000" w:themeColor="text1"/>
                <w:sz w:val="18"/>
                <w:szCs w:val="18"/>
              </w:rPr>
              <w:t>HTTPS</w:t>
            </w:r>
          </w:p>
        </w:tc>
      </w:tr>
      <w:tr w:rsidR="00D20B90" w:rsidRPr="00A53933" w14:paraId="67F3A232" w14:textId="77777777" w:rsidTr="0E191B05">
        <w:tc>
          <w:tcPr>
            <w:tcW w:w="1041" w:type="pct"/>
            <w:shd w:val="clear" w:color="auto" w:fill="C00000"/>
            <w:noWrap/>
            <w:vAlign w:val="center"/>
          </w:tcPr>
          <w:p w14:paraId="5F0FB05A" w14:textId="77777777" w:rsidR="00D20B90" w:rsidRPr="00A53933" w:rsidRDefault="01D7E64B" w:rsidP="00E77342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Tipo di servizio</w:t>
            </w:r>
          </w:p>
        </w:tc>
        <w:tc>
          <w:tcPr>
            <w:tcW w:w="3959" w:type="pct"/>
            <w:gridSpan w:val="3"/>
            <w:shd w:val="clear" w:color="auto" w:fill="FFFFFF" w:themeFill="background1"/>
            <w:noWrap/>
            <w:vAlign w:val="center"/>
          </w:tcPr>
          <w:p w14:paraId="77ED5C1C" w14:textId="77777777" w:rsidR="00D20B90" w:rsidRPr="00A53933" w:rsidRDefault="67A1746F" w:rsidP="0E191B05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u w:val="single"/>
              </w:rPr>
            </w:pPr>
            <w:r w:rsidRPr="0E191B05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  <w:t>REST</w:t>
            </w:r>
          </w:p>
        </w:tc>
      </w:tr>
      <w:tr w:rsidR="0003548C" w:rsidRPr="00A53933" w14:paraId="011516DA" w14:textId="77777777" w:rsidTr="0E191B05">
        <w:tc>
          <w:tcPr>
            <w:tcW w:w="1041" w:type="pct"/>
            <w:vMerge w:val="restart"/>
            <w:shd w:val="clear" w:color="auto" w:fill="C00000"/>
            <w:noWrap/>
            <w:vAlign w:val="center"/>
          </w:tcPr>
          <w:p w14:paraId="08A2341B" w14:textId="77777777" w:rsidR="0003548C" w:rsidRPr="00A53933" w:rsidRDefault="01D7E64B" w:rsidP="003431E9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Message authentication</w:t>
            </w:r>
          </w:p>
        </w:tc>
        <w:tc>
          <w:tcPr>
            <w:tcW w:w="1244" w:type="pct"/>
            <w:vMerge w:val="restart"/>
            <w:shd w:val="clear" w:color="auto" w:fill="FFFFFF" w:themeFill="background1"/>
            <w:noWrap/>
            <w:vAlign w:val="center"/>
          </w:tcPr>
          <w:p w14:paraId="51B59E6A" w14:textId="77777777" w:rsidR="0003548C" w:rsidRPr="00A53933" w:rsidRDefault="00F047A0" w:rsidP="002F6FFC">
            <w:pPr>
              <w:ind w:left="284" w:right="4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67180">
              <w:rPr>
                <w:rFonts w:ascii="Arial" w:hAnsi="Arial" w:cs="Arial"/>
                <w:color w:val="000000"/>
                <w:sz w:val="18"/>
                <w:szCs w:val="18"/>
              </w:rPr>
              <w:t>API KEY </w:t>
            </w:r>
          </w:p>
        </w:tc>
        <w:tc>
          <w:tcPr>
            <w:tcW w:w="1358" w:type="pct"/>
            <w:shd w:val="clear" w:color="auto" w:fill="C00000"/>
            <w:vAlign w:val="center"/>
          </w:tcPr>
          <w:p w14:paraId="3F8B2199" w14:textId="77777777" w:rsidR="0003548C" w:rsidRPr="00A53933" w:rsidRDefault="3A5A4FEB" w:rsidP="0E191B05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Username</w:t>
            </w:r>
          </w:p>
        </w:tc>
        <w:tc>
          <w:tcPr>
            <w:tcW w:w="1357" w:type="pct"/>
            <w:shd w:val="clear" w:color="auto" w:fill="FFFFFF" w:themeFill="background1"/>
            <w:vAlign w:val="center"/>
          </w:tcPr>
          <w:p w14:paraId="5794C34C" w14:textId="77777777" w:rsidR="0003548C" w:rsidRPr="00A53933" w:rsidRDefault="00916CAB" w:rsidP="002F6FFC">
            <w:pPr>
              <w:ind w:left="284" w:right="4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67180">
              <w:rPr>
                <w:rFonts w:ascii="Arial" w:hAnsi="Arial" w:cs="Arial"/>
                <w:color w:val="000000"/>
                <w:sz w:val="18"/>
                <w:szCs w:val="18"/>
              </w:rPr>
              <w:t>N/A</w:t>
            </w:r>
          </w:p>
        </w:tc>
      </w:tr>
      <w:tr w:rsidR="0003548C" w:rsidRPr="00A53933" w14:paraId="1E0F32CF" w14:textId="77777777" w:rsidTr="0E191B05">
        <w:tc>
          <w:tcPr>
            <w:tcW w:w="1041" w:type="pct"/>
            <w:vMerge/>
            <w:noWrap/>
            <w:vAlign w:val="center"/>
          </w:tcPr>
          <w:p w14:paraId="211A4D50" w14:textId="77777777" w:rsidR="0003548C" w:rsidRPr="00A53933" w:rsidRDefault="0003548C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44" w:type="pct"/>
            <w:vMerge/>
            <w:noWrap/>
            <w:vAlign w:val="center"/>
          </w:tcPr>
          <w:p w14:paraId="0914BEAC" w14:textId="77777777" w:rsidR="0003548C" w:rsidRPr="00A53933" w:rsidRDefault="0003548C" w:rsidP="002F6FFC">
            <w:pPr>
              <w:ind w:left="284" w:right="4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58" w:type="pct"/>
            <w:shd w:val="clear" w:color="auto" w:fill="C00000"/>
            <w:vAlign w:val="center"/>
          </w:tcPr>
          <w:p w14:paraId="7BE38BD5" w14:textId="77777777" w:rsidR="0003548C" w:rsidRPr="00A53933" w:rsidRDefault="3A5A4FEB" w:rsidP="0E191B05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Password</w:t>
            </w:r>
          </w:p>
        </w:tc>
        <w:tc>
          <w:tcPr>
            <w:tcW w:w="1357" w:type="pct"/>
            <w:shd w:val="clear" w:color="auto" w:fill="FFFFFF" w:themeFill="background1"/>
            <w:vAlign w:val="center"/>
          </w:tcPr>
          <w:p w14:paraId="63786D8A" w14:textId="77777777" w:rsidR="0003548C" w:rsidRPr="00A53933" w:rsidRDefault="00916CAB" w:rsidP="002F6FFC">
            <w:pPr>
              <w:ind w:left="284" w:right="425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67180">
              <w:rPr>
                <w:rFonts w:ascii="Arial" w:hAnsi="Arial" w:cs="Arial"/>
                <w:color w:val="000000"/>
                <w:sz w:val="18"/>
                <w:szCs w:val="18"/>
              </w:rPr>
              <w:t>N/A</w:t>
            </w:r>
          </w:p>
        </w:tc>
      </w:tr>
      <w:tr w:rsidR="0047390E" w:rsidRPr="00A53933" w14:paraId="2868F8B9" w14:textId="77777777" w:rsidTr="0E191B05">
        <w:tc>
          <w:tcPr>
            <w:tcW w:w="1041" w:type="pct"/>
            <w:shd w:val="clear" w:color="auto" w:fill="C00000"/>
            <w:noWrap/>
            <w:vAlign w:val="center"/>
          </w:tcPr>
          <w:p w14:paraId="481CE359" w14:textId="77777777" w:rsidR="0047390E" w:rsidRPr="00A53933" w:rsidRDefault="01D7E64B" w:rsidP="0047390E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Metodo</w:t>
            </w:r>
          </w:p>
        </w:tc>
        <w:tc>
          <w:tcPr>
            <w:tcW w:w="3959" w:type="pct"/>
            <w:gridSpan w:val="3"/>
            <w:shd w:val="clear" w:color="auto" w:fill="FFFFFF" w:themeFill="background1"/>
            <w:noWrap/>
          </w:tcPr>
          <w:p w14:paraId="174AB75C" w14:textId="77777777" w:rsidR="0047390E" w:rsidRPr="00A53933" w:rsidRDefault="2D9BCF23" w:rsidP="0E191B05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E191B05">
              <w:rPr>
                <w:rFonts w:ascii="Arial" w:hAnsi="Arial" w:cs="Arial"/>
                <w:sz w:val="18"/>
                <w:szCs w:val="18"/>
              </w:rPr>
              <w:t>POST</w:t>
            </w:r>
          </w:p>
        </w:tc>
      </w:tr>
      <w:tr w:rsidR="0047390E" w:rsidRPr="00505448" w14:paraId="48232B26" w14:textId="77777777" w:rsidTr="0E191B05">
        <w:tc>
          <w:tcPr>
            <w:tcW w:w="1041" w:type="pct"/>
            <w:shd w:val="clear" w:color="auto" w:fill="C00000"/>
            <w:noWrap/>
            <w:vAlign w:val="center"/>
          </w:tcPr>
          <w:p w14:paraId="5E1AA2CD" w14:textId="77777777" w:rsidR="0047390E" w:rsidRPr="00A53933" w:rsidRDefault="01D7E64B" w:rsidP="0047390E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Uri</w:t>
            </w:r>
          </w:p>
        </w:tc>
        <w:tc>
          <w:tcPr>
            <w:tcW w:w="3959" w:type="pct"/>
            <w:gridSpan w:val="3"/>
            <w:shd w:val="clear" w:color="auto" w:fill="FFFFFF" w:themeFill="background1"/>
            <w:noWrap/>
          </w:tcPr>
          <w:p w14:paraId="3EE48B42" w14:textId="77777777" w:rsidR="00983473" w:rsidRPr="002331E7" w:rsidRDefault="00983473" w:rsidP="00983473">
            <w:pPr>
              <w:pStyle w:val="xmsonormal"/>
              <w:shd w:val="clear" w:color="auto" w:fill="FFFFFF"/>
              <w:jc w:val="both"/>
              <w:textAlignment w:val="baseline"/>
            </w:pPr>
            <w:r w:rsidRPr="002331E7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</w:rPr>
              <w:t>Sviluppo</w:t>
            </w:r>
            <w:r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>:</w:t>
            </w:r>
            <w:r w:rsidR="002331E7"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 xml:space="preserve"> </w:t>
            </w:r>
            <w:r w:rsidR="001859F2" w:rsidRPr="002331E7">
              <w:rPr>
                <w:rFonts w:ascii="Segoe UI" w:hAnsi="Segoe UI" w:cs="Segoe UI"/>
                <w:color w:val="4472C4"/>
                <w:sz w:val="21"/>
                <w:szCs w:val="21"/>
                <w:u w:val="single"/>
              </w:rPr>
              <w:t>https://postedev.appiacloud.com/suite/webapi/boaanccreapratica</w:t>
            </w:r>
            <w:r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> </w:t>
            </w:r>
          </w:p>
          <w:p w14:paraId="60BF3552" w14:textId="77777777" w:rsidR="004C7F7E" w:rsidRPr="004C7F7E" w:rsidRDefault="00983473" w:rsidP="00983473">
            <w:pPr>
              <w:pStyle w:val="xmsonormal"/>
              <w:shd w:val="clear" w:color="auto" w:fill="FFFFFF"/>
              <w:jc w:val="both"/>
              <w:textAlignment w:val="baseline"/>
              <w:rPr>
                <w:rFonts w:ascii="Segoe UI" w:hAnsi="Segoe UI" w:cs="Segoe UI"/>
                <w:color w:val="4472C4"/>
                <w:sz w:val="21"/>
                <w:szCs w:val="21"/>
              </w:rPr>
            </w:pPr>
            <w:r w:rsidRPr="002331E7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</w:rPr>
              <w:t>Collaudo</w:t>
            </w:r>
            <w:r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>:</w:t>
            </w:r>
            <w:r w:rsidR="002331E7"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 xml:space="preserve"> </w:t>
            </w:r>
            <w:hyperlink r:id="rId11" w:history="1">
              <w:r w:rsidR="004C7F7E" w:rsidRPr="00047FE4">
                <w:rPr>
                  <w:rStyle w:val="Collegamentoipertestuale"/>
                  <w:rFonts w:ascii="Segoe UI" w:hAnsi="Segoe UI" w:cs="Segoe UI"/>
                  <w:sz w:val="21"/>
                  <w:szCs w:val="21"/>
                </w:rPr>
                <w:t>https://postetest.appiancloud.com/suite/webapi/boaanccreapratica</w:t>
              </w:r>
            </w:hyperlink>
          </w:p>
          <w:p w14:paraId="226D7C88" w14:textId="77777777" w:rsidR="00983473" w:rsidRPr="002331E7" w:rsidRDefault="00983473" w:rsidP="00983473">
            <w:pPr>
              <w:pStyle w:val="xmsonormal"/>
              <w:shd w:val="clear" w:color="auto" w:fill="FFFFFF"/>
              <w:jc w:val="both"/>
              <w:textAlignment w:val="baseline"/>
            </w:pPr>
            <w:r w:rsidRPr="002331E7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</w:rPr>
              <w:t>Certificazione</w:t>
            </w:r>
            <w:r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>:</w:t>
            </w:r>
            <w:r w:rsidR="002331E7"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 xml:space="preserve"> </w:t>
            </w:r>
            <w:r w:rsidR="002331E7" w:rsidRPr="002331E7">
              <w:rPr>
                <w:rFonts w:ascii="Segoe UI" w:hAnsi="Segoe UI" w:cs="Segoe UI"/>
                <w:color w:val="4472C4"/>
                <w:sz w:val="21"/>
                <w:szCs w:val="21"/>
              </w:rPr>
              <w:t>https://posteboacert.retecert.postecert/suite/webapi/boaanccreapratica</w:t>
            </w:r>
          </w:p>
          <w:p w14:paraId="5D4F3CE7" w14:textId="77777777" w:rsidR="00983473" w:rsidRPr="002331E7" w:rsidRDefault="00983473" w:rsidP="00983473">
            <w:pPr>
              <w:pStyle w:val="xmsonormal"/>
              <w:shd w:val="clear" w:color="auto" w:fill="FFFFFF"/>
              <w:jc w:val="both"/>
              <w:textAlignment w:val="baseline"/>
              <w:rPr>
                <w:rFonts w:ascii="Segoe UI" w:hAnsi="Segoe UI" w:cs="Segoe UI"/>
                <w:color w:val="4472C4"/>
                <w:sz w:val="21"/>
                <w:szCs w:val="21"/>
              </w:rPr>
            </w:pPr>
            <w:r w:rsidRPr="002331E7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</w:rPr>
              <w:t>Produzione</w:t>
            </w:r>
            <w:r w:rsidRPr="002331E7">
              <w:rPr>
                <w:rFonts w:ascii="Segoe UI" w:hAnsi="Segoe UI" w:cs="Segoe UI"/>
                <w:color w:val="242424"/>
                <w:sz w:val="21"/>
                <w:szCs w:val="21"/>
              </w:rPr>
              <w:t>:</w:t>
            </w:r>
            <w:r w:rsidR="002331E7">
              <w:rPr>
                <w:rFonts w:ascii="Segoe UI" w:hAnsi="Segoe UI" w:cs="Segoe UI"/>
                <w:color w:val="242424"/>
                <w:sz w:val="21"/>
                <w:szCs w:val="21"/>
              </w:rPr>
              <w:t xml:space="preserve"> </w:t>
            </w:r>
            <w:r w:rsidR="002331E7" w:rsidRPr="002331E7">
              <w:rPr>
                <w:rFonts w:ascii="Segoe UI" w:hAnsi="Segoe UI" w:cs="Segoe UI"/>
                <w:color w:val="4472C4"/>
                <w:sz w:val="21"/>
                <w:szCs w:val="21"/>
              </w:rPr>
              <w:t>https://posteboa.rete.poste/suite/webapi/boaanccreapratica</w:t>
            </w:r>
          </w:p>
          <w:p w14:paraId="43E05F68" w14:textId="77777777" w:rsidR="00983473" w:rsidRPr="00867180" w:rsidRDefault="00983473" w:rsidP="00983473">
            <w:pPr>
              <w:pStyle w:val="xmsonormal"/>
              <w:shd w:val="clear" w:color="auto" w:fill="FFFFFF"/>
              <w:jc w:val="both"/>
              <w:textAlignment w:val="baseline"/>
            </w:pPr>
            <w:r w:rsidRPr="00867180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</w:rPr>
              <w:t>l’autenticazione avverrà tramite API KEY, la seguente vale per l’ambiente di Sviluppo:</w:t>
            </w:r>
            <w:r w:rsidRPr="00867180">
              <w:rPr>
                <w:rFonts w:ascii="Segoe UI" w:hAnsi="Segoe UI" w:cs="Segoe UI"/>
                <w:color w:val="242424"/>
                <w:sz w:val="21"/>
                <w:szCs w:val="21"/>
              </w:rPr>
              <w:t> </w:t>
            </w:r>
          </w:p>
          <w:p w14:paraId="11B8EB6E" w14:textId="77777777" w:rsidR="006B6516" w:rsidRDefault="003277E2" w:rsidP="00983473">
            <w:pPr>
              <w:pStyle w:val="xmsonormal"/>
              <w:ind w:right="420"/>
              <w:jc w:val="both"/>
              <w:textAlignment w:val="baseline"/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  <w:shd w:val="clear" w:color="auto" w:fill="FFFFFF"/>
              </w:rPr>
            </w:pPr>
            <w:r>
              <w:rPr>
                <w:rStyle w:val="ui-provider"/>
              </w:rPr>
              <w:lastRenderedPageBreak/>
              <w:t>eyJ0eXAiOiJKV1QiLCJhbGciOiJIUzI1NiJ9.eyJzdWIiOiJmN2E2NzJkYS03OWFmLTQ3NTktODhmNC0xYTk0ODM2YWIzZWIifQ.cKnf6C8Pi9gWJKJ70SqszcRJpeDl6ECJtXY3e7t77XM</w:t>
            </w:r>
          </w:p>
          <w:p w14:paraId="7E2C9BD8" w14:textId="77777777" w:rsidR="00983473" w:rsidRPr="00867180" w:rsidRDefault="00983473" w:rsidP="00983473">
            <w:pPr>
              <w:pStyle w:val="xmsonormal"/>
              <w:ind w:right="420"/>
              <w:jc w:val="both"/>
              <w:textAlignment w:val="baseline"/>
            </w:pPr>
            <w:r w:rsidRPr="00867180">
              <w:rPr>
                <w:rFonts w:ascii="Segoe UI" w:hAnsi="Segoe UI" w:cs="Segoe UI"/>
                <w:b/>
                <w:bCs/>
                <w:color w:val="242424"/>
                <w:sz w:val="21"/>
                <w:szCs w:val="21"/>
                <w:shd w:val="clear" w:color="auto" w:fill="FFFFFF"/>
              </w:rPr>
              <w:t>in collaudo e certificazione possono essere generate all’installazione dell’applicativo.</w:t>
            </w:r>
          </w:p>
          <w:p w14:paraId="1063B937" w14:textId="77777777" w:rsidR="00983473" w:rsidRPr="00867180" w:rsidRDefault="00983473" w:rsidP="00983473">
            <w:pPr>
              <w:pStyle w:val="xmsonormal"/>
              <w:ind w:right="420"/>
              <w:jc w:val="both"/>
              <w:textAlignment w:val="baseline"/>
            </w:pPr>
            <w:r w:rsidRPr="00867180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Di seguito 2 modi per usare l’api KEY</w:t>
            </w:r>
          </w:p>
          <w:p w14:paraId="5CC51D50" w14:textId="77777777" w:rsidR="00983473" w:rsidRPr="00867180" w:rsidRDefault="00983473" w:rsidP="00983473">
            <w:pPr>
              <w:pStyle w:val="xmsonormal"/>
              <w:numPr>
                <w:ilvl w:val="0"/>
                <w:numId w:val="24"/>
              </w:numPr>
              <w:shd w:val="clear" w:color="auto" w:fill="FFFFFF"/>
              <w:textAlignment w:val="baseline"/>
              <w:rPr>
                <w:lang w:val="en-US"/>
              </w:rPr>
            </w:pPr>
            <w:r w:rsidRPr="00867180">
              <w:rPr>
                <w:rFonts w:ascii="Segoe UI" w:hAnsi="Segoe UI" w:cs="Segoe UI"/>
                <w:b/>
                <w:bCs/>
                <w:color w:val="242424"/>
                <w:sz w:val="23"/>
                <w:szCs w:val="23"/>
                <w:lang w:val="en-US"/>
              </w:rPr>
              <w:t>Appian-API-Key Header:</w:t>
            </w:r>
            <w:r w:rsidRPr="00867180">
              <w:rPr>
                <w:rFonts w:ascii="Segoe UI" w:hAnsi="Segoe UI" w:cs="Segoe UI"/>
                <w:color w:val="242424"/>
                <w:sz w:val="21"/>
                <w:szCs w:val="21"/>
                <w:lang w:val="en-US"/>
              </w:rPr>
              <w:t> </w:t>
            </w:r>
            <w:r w:rsidRPr="00867180">
              <w:rPr>
                <w:rFonts w:ascii="Segoe UI" w:hAnsi="Segoe UI" w:cs="Segoe UI"/>
                <w:color w:val="242424"/>
                <w:sz w:val="21"/>
                <w:szCs w:val="21"/>
                <w:lang w:val="en-US"/>
              </w:rPr>
              <w:br/>
            </w:r>
            <w:r w:rsidRPr="00867180">
              <w:rPr>
                <w:rFonts w:ascii="Consolas" w:hAnsi="Consolas"/>
                <w:color w:val="242424"/>
                <w:sz w:val="21"/>
                <w:szCs w:val="21"/>
                <w:shd w:val="clear" w:color="auto" w:fill="FFFFFF"/>
                <w:lang w:val="en-US"/>
              </w:rPr>
              <w:t>curl </w:t>
            </w:r>
            <w:hyperlink r:id="rId12" w:tgtFrame="_blank" w:history="1">
              <w:r w:rsidRPr="00867180">
                <w:rPr>
                  <w:rStyle w:val="Collegamentoipertestuale"/>
                  <w:rFonts w:ascii="Consolas" w:hAnsi="Consolas" w:cs="Segoe UI"/>
                  <w:color w:val="4F52B2"/>
                  <w:sz w:val="21"/>
                  <w:szCs w:val="21"/>
                  <w:lang w:val="en-US"/>
                </w:rPr>
                <w:t>https://example.appian.com/suite/webapi/endpoint</w:t>
              </w:r>
            </w:hyperlink>
            <w:r w:rsidRPr="00867180">
              <w:rPr>
                <w:rFonts w:ascii="Consolas" w:hAnsi="Consolas"/>
                <w:color w:val="242424"/>
                <w:sz w:val="21"/>
                <w:szCs w:val="21"/>
                <w:shd w:val="clear" w:color="auto" w:fill="FFFFFF"/>
                <w:lang w:val="en-US"/>
              </w:rPr>
              <w:t> -H “Appian-API-Key: ${API_KEY}”</w:t>
            </w:r>
            <w:r w:rsidRPr="00867180">
              <w:rPr>
                <w:rFonts w:ascii="Consolas" w:hAnsi="Consolas"/>
                <w:color w:val="242424"/>
                <w:sz w:val="21"/>
                <w:szCs w:val="21"/>
                <w:lang w:val="en-US"/>
              </w:rPr>
              <w:t> </w:t>
            </w:r>
          </w:p>
          <w:p w14:paraId="110277F5" w14:textId="77777777" w:rsidR="00983473" w:rsidRPr="00867180" w:rsidRDefault="00983473" w:rsidP="00983473">
            <w:pPr>
              <w:pStyle w:val="xmsonormal"/>
              <w:numPr>
                <w:ilvl w:val="0"/>
                <w:numId w:val="24"/>
              </w:numPr>
              <w:shd w:val="clear" w:color="auto" w:fill="FFFFFF"/>
              <w:textAlignment w:val="baseline"/>
              <w:rPr>
                <w:lang w:val="en-US"/>
              </w:rPr>
            </w:pPr>
            <w:r w:rsidRPr="00867180">
              <w:rPr>
                <w:rFonts w:ascii="Segoe UI" w:hAnsi="Segoe UI" w:cs="Segoe UI"/>
                <w:b/>
                <w:bCs/>
                <w:color w:val="242424"/>
                <w:sz w:val="23"/>
                <w:szCs w:val="23"/>
                <w:lang w:val="en-US"/>
              </w:rPr>
              <w:t>Bearer Token Header:</w:t>
            </w:r>
            <w:r w:rsidRPr="00867180">
              <w:rPr>
                <w:rFonts w:ascii="Segoe UI" w:hAnsi="Segoe UI" w:cs="Segoe UI"/>
                <w:color w:val="242424"/>
                <w:sz w:val="21"/>
                <w:szCs w:val="21"/>
                <w:lang w:val="en-US"/>
              </w:rPr>
              <w:t> </w:t>
            </w:r>
            <w:r w:rsidRPr="00867180">
              <w:rPr>
                <w:rFonts w:ascii="Segoe UI" w:hAnsi="Segoe UI" w:cs="Segoe UI"/>
                <w:color w:val="242424"/>
                <w:sz w:val="21"/>
                <w:szCs w:val="21"/>
                <w:lang w:val="en-US"/>
              </w:rPr>
              <w:br/>
            </w:r>
            <w:r w:rsidRPr="00867180">
              <w:rPr>
                <w:rFonts w:ascii="Consolas" w:hAnsi="Consolas"/>
                <w:color w:val="242424"/>
                <w:sz w:val="21"/>
                <w:szCs w:val="21"/>
                <w:shd w:val="clear" w:color="auto" w:fill="FFFFFF"/>
                <w:lang w:val="en-US"/>
              </w:rPr>
              <w:t>curl </w:t>
            </w:r>
            <w:hyperlink r:id="rId13" w:tgtFrame="_blank" w:history="1">
              <w:r w:rsidRPr="00867180">
                <w:rPr>
                  <w:rStyle w:val="Collegamentoipertestuale"/>
                  <w:rFonts w:ascii="Consolas" w:hAnsi="Consolas" w:cs="Segoe UI"/>
                  <w:color w:val="4F52B2"/>
                  <w:sz w:val="21"/>
                  <w:szCs w:val="21"/>
                  <w:lang w:val="en-US"/>
                </w:rPr>
                <w:t>https://example.appian.com/suite/webapi/endpoint</w:t>
              </w:r>
            </w:hyperlink>
            <w:r w:rsidRPr="00867180">
              <w:rPr>
                <w:rFonts w:ascii="Consolas" w:hAnsi="Consolas"/>
                <w:color w:val="242424"/>
                <w:sz w:val="21"/>
                <w:szCs w:val="21"/>
                <w:shd w:val="clear" w:color="auto" w:fill="FFFFFF"/>
                <w:lang w:val="en-US"/>
              </w:rPr>
              <w:t> -H "Authorization: Bearer ${API_KEY}"</w:t>
            </w:r>
            <w:r w:rsidRPr="00867180">
              <w:rPr>
                <w:rFonts w:ascii="Consolas" w:hAnsi="Consolas"/>
                <w:color w:val="242424"/>
                <w:sz w:val="21"/>
                <w:szCs w:val="21"/>
                <w:lang w:val="en-US"/>
              </w:rPr>
              <w:t> </w:t>
            </w:r>
          </w:p>
          <w:p w14:paraId="26C0A914" w14:textId="77777777" w:rsidR="00983473" w:rsidRPr="0087674A" w:rsidRDefault="00983473" w:rsidP="0E191B05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47390E" w:rsidRPr="00A53933" w14:paraId="793846D3" w14:textId="77777777" w:rsidTr="0E191B05">
        <w:tc>
          <w:tcPr>
            <w:tcW w:w="1041" w:type="pct"/>
            <w:shd w:val="clear" w:color="auto" w:fill="C00000"/>
            <w:noWrap/>
            <w:vAlign w:val="center"/>
          </w:tcPr>
          <w:p w14:paraId="083B2434" w14:textId="77777777" w:rsidR="0047390E" w:rsidRPr="00A53933" w:rsidRDefault="01D7E64B" w:rsidP="0047390E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Payload</w:t>
            </w:r>
          </w:p>
        </w:tc>
        <w:tc>
          <w:tcPr>
            <w:tcW w:w="3959" w:type="pct"/>
            <w:gridSpan w:val="3"/>
            <w:shd w:val="clear" w:color="auto" w:fill="FFFFFF" w:themeFill="background1"/>
            <w:noWrap/>
          </w:tcPr>
          <w:p w14:paraId="5FE898BC" w14:textId="77777777" w:rsidR="0047390E" w:rsidRPr="00A53933" w:rsidRDefault="11146A4A" w:rsidP="0E191B05">
            <w:pPr>
              <w:ind w:left="300"/>
              <w:rPr>
                <w:rFonts w:ascii="Arial" w:hAnsi="Arial" w:cs="Arial"/>
                <w:sz w:val="18"/>
                <w:szCs w:val="18"/>
              </w:rPr>
            </w:pPr>
            <w:r w:rsidRPr="00A53933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F51C7B" w:rsidRPr="00A53933" w14:paraId="7E44E19E" w14:textId="77777777" w:rsidTr="0E191B05">
        <w:tc>
          <w:tcPr>
            <w:tcW w:w="1041" w:type="pct"/>
            <w:shd w:val="clear" w:color="auto" w:fill="C00000"/>
            <w:noWrap/>
            <w:vAlign w:val="center"/>
          </w:tcPr>
          <w:p w14:paraId="7F020762" w14:textId="77777777" w:rsidR="00F51C7B" w:rsidRPr="00A53933" w:rsidRDefault="01D7E64B" w:rsidP="002F6FFC">
            <w:pPr>
              <w:ind w:left="284" w:right="425"/>
              <w:jc w:val="both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Wadl</w:t>
            </w:r>
          </w:p>
        </w:tc>
        <w:tc>
          <w:tcPr>
            <w:tcW w:w="3959" w:type="pct"/>
            <w:gridSpan w:val="3"/>
            <w:shd w:val="clear" w:color="auto" w:fill="FFFFFF" w:themeFill="background1"/>
            <w:noWrap/>
            <w:vAlign w:val="center"/>
          </w:tcPr>
          <w:p w14:paraId="0BE228D3" w14:textId="77777777" w:rsidR="00F51C7B" w:rsidRPr="00A53933" w:rsidRDefault="00F51C7B" w:rsidP="0E191B05">
            <w:pPr>
              <w:ind w:left="284" w:right="425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39068BB" w14:textId="77777777" w:rsidR="000727E1" w:rsidRDefault="000727E1" w:rsidP="002F6FFC">
      <w:pPr>
        <w:ind w:left="284" w:right="425"/>
        <w:jc w:val="both"/>
        <w:rPr>
          <w:rFonts w:ascii="Arial" w:hAnsi="Arial" w:cs="Arial"/>
        </w:rPr>
      </w:pPr>
    </w:p>
    <w:p w14:paraId="460E8B00" w14:textId="77777777" w:rsidR="000727E1" w:rsidRDefault="000727E1">
      <w:pPr>
        <w:rPr>
          <w:rFonts w:ascii="Arial" w:hAnsi="Arial" w:cs="Arial"/>
        </w:rPr>
      </w:pPr>
      <w:r w:rsidRPr="0E191B05">
        <w:rPr>
          <w:rFonts w:ascii="Arial" w:hAnsi="Arial" w:cs="Arial"/>
        </w:rPr>
        <w:br w:type="page"/>
      </w:r>
    </w:p>
    <w:p w14:paraId="36F75A43" w14:textId="77777777" w:rsidR="0024295A" w:rsidRPr="00A53933" w:rsidRDefault="0024295A" w:rsidP="002F6FFC">
      <w:pPr>
        <w:ind w:left="284" w:right="425"/>
        <w:jc w:val="both"/>
        <w:rPr>
          <w:rFonts w:ascii="Arial" w:hAnsi="Arial" w:cs="Arial"/>
        </w:rPr>
      </w:pPr>
    </w:p>
    <w:p w14:paraId="4A4E9F52" w14:textId="77777777" w:rsidR="00001583" w:rsidRPr="00A53933" w:rsidRDefault="00001583" w:rsidP="00C54190">
      <w:pPr>
        <w:pStyle w:val="Titolo3"/>
      </w:pPr>
      <w:bookmarkStart w:id="11" w:name="_Toc90281344"/>
      <w:r>
        <w:t>Logica del servizio</w:t>
      </w:r>
      <w:r w:rsidR="004D6E3F">
        <w:t xml:space="preserve"> Interfaccia d’in</w:t>
      </w:r>
      <w:r w:rsidR="00013B72">
        <w:t>put</w:t>
      </w:r>
      <w:bookmarkEnd w:id="11"/>
    </w:p>
    <w:p w14:paraId="4542E49B" w14:textId="77777777" w:rsidR="004563AA" w:rsidRDefault="00DC7F91" w:rsidP="008973D7">
      <w:pPr>
        <w:ind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 xml:space="preserve">Il sistema </w:t>
      </w:r>
      <w:r w:rsidR="00F76CFE" w:rsidRPr="0E191B05">
        <w:rPr>
          <w:rFonts w:ascii="Arial" w:hAnsi="Arial" w:cs="Arial"/>
          <w:sz w:val="20"/>
          <w:szCs w:val="20"/>
        </w:rPr>
        <w:t>“</w:t>
      </w:r>
      <w:r w:rsidR="007521BB" w:rsidRPr="0E191B05">
        <w:rPr>
          <w:rFonts w:ascii="Arial" w:hAnsi="Arial" w:cs="Arial"/>
          <w:sz w:val="20"/>
          <w:szCs w:val="20"/>
        </w:rPr>
        <w:t>BPM</w:t>
      </w:r>
      <w:r w:rsidR="00F76CFE" w:rsidRPr="0E191B05">
        <w:rPr>
          <w:rFonts w:ascii="Arial" w:hAnsi="Arial" w:cs="Arial"/>
          <w:sz w:val="20"/>
          <w:szCs w:val="20"/>
        </w:rPr>
        <w:t>”</w:t>
      </w:r>
      <w:r w:rsidR="00E84334" w:rsidRPr="0E191B05">
        <w:rPr>
          <w:rFonts w:ascii="Arial" w:hAnsi="Arial" w:cs="Arial"/>
          <w:sz w:val="20"/>
          <w:szCs w:val="20"/>
        </w:rPr>
        <w:t xml:space="preserve"> </w:t>
      </w:r>
      <w:r w:rsidR="0087674A" w:rsidRPr="0E191B05">
        <w:rPr>
          <w:rFonts w:ascii="Arial" w:hAnsi="Arial" w:cs="Arial"/>
          <w:sz w:val="20"/>
          <w:szCs w:val="20"/>
        </w:rPr>
        <w:t xml:space="preserve">dovrà chiamare questo servizio esposto dalla </w:t>
      </w:r>
      <w:r w:rsidR="000F1C3E" w:rsidRPr="0E191B05">
        <w:rPr>
          <w:rFonts w:ascii="Arial" w:hAnsi="Arial" w:cs="Arial"/>
          <w:sz w:val="20"/>
          <w:szCs w:val="20"/>
        </w:rPr>
        <w:t>SD</w:t>
      </w:r>
      <w:r w:rsidRPr="0E191B05">
        <w:rPr>
          <w:rFonts w:ascii="Arial" w:hAnsi="Arial" w:cs="Arial"/>
          <w:sz w:val="20"/>
          <w:szCs w:val="20"/>
        </w:rPr>
        <w:t xml:space="preserve"> </w:t>
      </w:r>
      <w:r w:rsidR="0087674A" w:rsidRPr="0E191B05">
        <w:rPr>
          <w:rFonts w:ascii="Arial" w:hAnsi="Arial" w:cs="Arial"/>
          <w:sz w:val="20"/>
          <w:szCs w:val="20"/>
        </w:rPr>
        <w:t>per poter creare una pratica su SD</w:t>
      </w:r>
      <w:r w:rsidR="00E84334" w:rsidRPr="0E191B05">
        <w:rPr>
          <w:rFonts w:ascii="Arial" w:hAnsi="Arial" w:cs="Arial"/>
          <w:sz w:val="20"/>
          <w:szCs w:val="20"/>
        </w:rPr>
        <w:t>.</w:t>
      </w:r>
      <w:r w:rsidR="0087674A" w:rsidRPr="0E191B05">
        <w:rPr>
          <w:rFonts w:ascii="Arial" w:hAnsi="Arial" w:cs="Arial"/>
          <w:sz w:val="20"/>
          <w:szCs w:val="20"/>
        </w:rPr>
        <w:t xml:space="preserve"> Di seguito la struttura del servizio REST esposto da SD</w:t>
      </w:r>
    </w:p>
    <w:p w14:paraId="3248E3A7" w14:textId="77777777" w:rsidR="00C84095" w:rsidRDefault="00C84095" w:rsidP="008973D7">
      <w:pPr>
        <w:ind w:right="425"/>
        <w:jc w:val="both"/>
        <w:rPr>
          <w:rFonts w:ascii="Arial" w:hAnsi="Arial" w:cs="Arial"/>
          <w:sz w:val="20"/>
          <w:szCs w:val="20"/>
        </w:rPr>
      </w:pPr>
    </w:p>
    <w:p w14:paraId="3152533D" w14:textId="77777777" w:rsidR="00C84095" w:rsidRDefault="00C84095" w:rsidP="008973D7">
      <w:pPr>
        <w:ind w:right="425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page" w:tblpX="296" w:tblpY="113"/>
        <w:tblW w:w="10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4"/>
        <w:gridCol w:w="2291"/>
        <w:gridCol w:w="810"/>
        <w:gridCol w:w="990"/>
        <w:gridCol w:w="2700"/>
        <w:gridCol w:w="2335"/>
      </w:tblGrid>
      <w:tr w:rsidR="00635FAD" w:rsidRPr="00651161" w14:paraId="2B37D853" w14:textId="77777777" w:rsidTr="00EE6420">
        <w:trPr>
          <w:trHeight w:val="288"/>
          <w:tblHeader/>
        </w:trPr>
        <w:tc>
          <w:tcPr>
            <w:tcW w:w="1844" w:type="dxa"/>
            <w:shd w:val="clear" w:color="auto" w:fill="948A54" w:themeFill="background2" w:themeFillShade="80"/>
            <w:vAlign w:val="center"/>
          </w:tcPr>
          <w:p w14:paraId="3E500F45" w14:textId="77777777" w:rsidR="00635FAD" w:rsidRPr="00651161" w:rsidRDefault="00635FAD" w:rsidP="00635FAD">
            <w:pPr>
              <w:ind w:left="64"/>
              <w:jc w:val="center"/>
              <w:rPr>
                <w:rFonts w:cstheme="minorBid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Sezione</w:t>
            </w:r>
          </w:p>
        </w:tc>
        <w:tc>
          <w:tcPr>
            <w:tcW w:w="2291" w:type="dxa"/>
            <w:shd w:val="clear" w:color="auto" w:fill="948A54" w:themeFill="background2" w:themeFillShade="80"/>
            <w:noWrap/>
            <w:vAlign w:val="center"/>
          </w:tcPr>
          <w:p w14:paraId="2066A82E" w14:textId="77777777" w:rsidR="00635FAD" w:rsidRPr="00651161" w:rsidRDefault="00635FAD" w:rsidP="00635FAD">
            <w:pPr>
              <w:ind w:left="64"/>
              <w:jc w:val="center"/>
              <w:rPr>
                <w:rFonts w:cstheme="minorBid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>Campo INPUT</w:t>
            </w:r>
          </w:p>
        </w:tc>
        <w:tc>
          <w:tcPr>
            <w:tcW w:w="810" w:type="dxa"/>
            <w:shd w:val="clear" w:color="auto" w:fill="948A54" w:themeFill="background2" w:themeFillShade="80"/>
            <w:noWrap/>
            <w:vAlign w:val="center"/>
          </w:tcPr>
          <w:p w14:paraId="1D4EA595" w14:textId="77777777" w:rsidR="00635FAD" w:rsidRPr="00651161" w:rsidRDefault="00635FAD" w:rsidP="00635FAD">
            <w:pPr>
              <w:ind w:left="45"/>
              <w:jc w:val="center"/>
              <w:rPr>
                <w:rFonts w:cstheme="minorBidi"/>
                <w:color w:val="FFFFFF"/>
                <w:sz w:val="16"/>
                <w:szCs w:val="16"/>
              </w:rPr>
            </w:pPr>
            <w:r>
              <w:rPr>
                <w:rFonts w:ascii="Calibri" w:hAnsi="Calibri" w:cs="Calibri"/>
                <w:color w:val="FFFFFF"/>
                <w:sz w:val="16"/>
                <w:szCs w:val="16"/>
              </w:rPr>
              <w:t>Formato</w:t>
            </w:r>
          </w:p>
        </w:tc>
        <w:tc>
          <w:tcPr>
            <w:tcW w:w="990" w:type="dxa"/>
            <w:shd w:val="clear" w:color="auto" w:fill="948A54" w:themeFill="background2" w:themeFillShade="80"/>
            <w:vAlign w:val="center"/>
          </w:tcPr>
          <w:p w14:paraId="6D3319CC" w14:textId="77777777" w:rsidR="00635FAD" w:rsidRPr="00651161" w:rsidRDefault="00635FAD" w:rsidP="00635FAD">
            <w:pPr>
              <w:ind w:left="71"/>
              <w:jc w:val="center"/>
              <w:rPr>
                <w:rFonts w:cstheme="minorBidi"/>
                <w:color w:val="FFFFFF"/>
                <w:sz w:val="16"/>
                <w:szCs w:val="16"/>
              </w:rPr>
            </w:pPr>
            <w:r>
              <w:rPr>
                <w:rFonts w:ascii="Calibri" w:hAnsi="Calibri" w:cs="Calibri"/>
                <w:color w:val="FFFFFF"/>
                <w:sz w:val="16"/>
                <w:szCs w:val="16"/>
              </w:rPr>
              <w:t>Obbligatorio / Facoltativo</w:t>
            </w:r>
          </w:p>
        </w:tc>
        <w:tc>
          <w:tcPr>
            <w:tcW w:w="2700" w:type="dxa"/>
            <w:shd w:val="clear" w:color="auto" w:fill="948A54" w:themeFill="background2" w:themeFillShade="80"/>
            <w:noWrap/>
            <w:vAlign w:val="center"/>
          </w:tcPr>
          <w:p w14:paraId="5C718AB0" w14:textId="77777777" w:rsidR="00635FAD" w:rsidRPr="00651161" w:rsidRDefault="00635FAD" w:rsidP="00635FAD">
            <w:pPr>
              <w:ind w:left="71"/>
              <w:rPr>
                <w:rFonts w:cstheme="minorBidi"/>
                <w:color w:val="FFFFFF"/>
                <w:sz w:val="16"/>
                <w:szCs w:val="16"/>
              </w:rPr>
            </w:pPr>
            <w:r>
              <w:rPr>
                <w:rFonts w:ascii="Calibri" w:hAnsi="Calibri" w:cs="Calibri"/>
                <w:color w:val="FFFFFF"/>
                <w:sz w:val="16"/>
                <w:szCs w:val="16"/>
              </w:rPr>
              <w:t>Descrizione</w:t>
            </w:r>
          </w:p>
        </w:tc>
        <w:tc>
          <w:tcPr>
            <w:tcW w:w="2335" w:type="dxa"/>
            <w:shd w:val="clear" w:color="auto" w:fill="948A54" w:themeFill="background2" w:themeFillShade="80"/>
            <w:vAlign w:val="center"/>
          </w:tcPr>
          <w:p w14:paraId="0AE26B37" w14:textId="77777777" w:rsidR="00635FAD" w:rsidRPr="00651161" w:rsidRDefault="00635FAD" w:rsidP="00635FAD">
            <w:pPr>
              <w:jc w:val="center"/>
              <w:rPr>
                <w:rFonts w:cstheme="minorBidi"/>
                <w:color w:val="FFFFFF"/>
                <w:sz w:val="16"/>
                <w:szCs w:val="16"/>
              </w:rPr>
            </w:pPr>
            <w:r>
              <w:rPr>
                <w:rFonts w:ascii="Calibri" w:hAnsi="Calibri" w:cs="Calibri"/>
                <w:color w:val="FFFFFF"/>
                <w:sz w:val="16"/>
                <w:szCs w:val="16"/>
              </w:rPr>
              <w:t>Dominio</w:t>
            </w:r>
          </w:p>
        </w:tc>
      </w:tr>
      <w:tr w:rsidR="0059424D" w:rsidRPr="00651161" w14:paraId="5FC64F14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bottom"/>
          </w:tcPr>
          <w:p w14:paraId="1872BC99" w14:textId="77777777" w:rsidR="0059424D" w:rsidRPr="004657CC" w:rsidRDefault="0059424D" w:rsidP="0059424D">
            <w:pPr>
              <w:ind w:left="64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04BA0843" w14:textId="77777777" w:rsidR="0059424D" w:rsidRPr="004657CC" w:rsidRDefault="0059424D" w:rsidP="004A7BB0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CANALE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6FDB9B2C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6DCE6F6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bottom"/>
          </w:tcPr>
          <w:p w14:paraId="73954E7F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Canale dal quale è stato richiesta la verifica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41F143E4" w14:textId="77777777" w:rsidR="0059424D" w:rsidRPr="004657CC" w:rsidRDefault="0059424D" w:rsidP="0059424D">
            <w:pPr>
              <w:spacing w:line="259" w:lineRule="auto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61B5FC5A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bottom"/>
          </w:tcPr>
          <w:p w14:paraId="55D49685" w14:textId="77777777" w:rsidR="0059424D" w:rsidRPr="004657CC" w:rsidRDefault="0059424D" w:rsidP="0059424D">
            <w:pPr>
              <w:tabs>
                <w:tab w:val="left" w:pos="474"/>
                <w:tab w:val="left" w:pos="533"/>
              </w:tabs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579F4781" w14:textId="77777777" w:rsidR="0059424D" w:rsidRPr="004657CC" w:rsidRDefault="0059424D" w:rsidP="004A7BB0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ID_WORKITEM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486FBE1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9799C51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696E7E07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Id processo BPM, staccato dal BPM e che deve essere passato a SD (sarà utilizzato nella chiamata di callback)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4EE5D1FF" w14:textId="77777777" w:rsidR="0059424D" w:rsidRPr="004657CC" w:rsidRDefault="0059424D" w:rsidP="0059424D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D6552B" w:rsidRPr="00651161" w14:paraId="6B77CCD8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1D9EE4EF" w14:textId="77777777" w:rsidR="00D6552B" w:rsidRPr="0078535F" w:rsidRDefault="00D6552B" w:rsidP="0059424D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2291" w:type="dxa"/>
            <w:shd w:val="clear" w:color="auto" w:fill="FFFFFF" w:themeFill="background1"/>
            <w:noWrap/>
            <w:vAlign w:val="bottom"/>
          </w:tcPr>
          <w:p w14:paraId="73C16F4D" w14:textId="77777777" w:rsidR="00D6552B" w:rsidRPr="00C61BA4" w:rsidRDefault="00D6552B" w:rsidP="004A7BB0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61BA4">
              <w:rPr>
                <w:rFonts w:ascii="Calibri" w:hAnsi="Calibri" w:cs="Calibri"/>
                <w:color w:val="000000"/>
                <w:sz w:val="16"/>
                <w:szCs w:val="16"/>
              </w:rPr>
              <w:t>NUM_PRATICA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bottom"/>
          </w:tcPr>
          <w:p w14:paraId="5ED7CBF1" w14:textId="77777777" w:rsidR="00D6552B" w:rsidRPr="00C61BA4" w:rsidRDefault="00AA345E" w:rsidP="0059424D">
            <w:pPr>
              <w:ind w:left="45"/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61BA4"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bottom"/>
          </w:tcPr>
          <w:p w14:paraId="17B7B6D8" w14:textId="77777777" w:rsidR="00D6552B" w:rsidRPr="00C61BA4" w:rsidRDefault="00AA345E" w:rsidP="0059424D">
            <w:pPr>
              <w:ind w:left="71"/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61BA4"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bottom"/>
          </w:tcPr>
          <w:p w14:paraId="7DEE2B38" w14:textId="77777777" w:rsidR="00D6552B" w:rsidRPr="00C61BA4" w:rsidRDefault="00AA345E" w:rsidP="0059424D">
            <w:pPr>
              <w:ind w:left="71"/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</w:pPr>
            <w:r w:rsidRPr="00C61BA4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 xml:space="preserve">Numero Pratica </w:t>
            </w:r>
            <w:r w:rsidR="0078535F" w:rsidRPr="00C61BA4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da BPM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34FD10BC" w14:textId="77777777" w:rsidR="00D6552B" w:rsidRPr="0078535F" w:rsidRDefault="00D6552B" w:rsidP="0059424D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59424D" w:rsidRPr="00651161" w14:paraId="0E2F25FF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6DFA5E6C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bottom"/>
          </w:tcPr>
          <w:p w14:paraId="39053B10" w14:textId="77777777" w:rsidR="0059424D" w:rsidRPr="004657CC" w:rsidRDefault="0059424D" w:rsidP="004A7BB0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CF_CLIENTE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bottom"/>
          </w:tcPr>
          <w:p w14:paraId="18B7A8F6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bottom"/>
          </w:tcPr>
          <w:p w14:paraId="58D9982B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bottom"/>
          </w:tcPr>
          <w:p w14:paraId="2EAF894E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Codice Fiscale del Cliente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1F334D74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2169E261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41D16CB9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bottom"/>
          </w:tcPr>
          <w:p w14:paraId="1A44BAD1" w14:textId="77777777" w:rsidR="0059424D" w:rsidRPr="004657CC" w:rsidRDefault="0059424D" w:rsidP="004A7BB0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CODICE_CLIENTE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bottom"/>
          </w:tcPr>
          <w:p w14:paraId="59BFB3F3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bottom"/>
          </w:tcPr>
          <w:p w14:paraId="2A674AD1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bottom"/>
          </w:tcPr>
          <w:p w14:paraId="57AE1016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Id AUC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4BAC05DE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4992DEDB" w14:textId="77777777" w:rsidTr="00D51865">
        <w:trPr>
          <w:trHeight w:val="325"/>
        </w:trPr>
        <w:tc>
          <w:tcPr>
            <w:tcW w:w="1844" w:type="dxa"/>
            <w:shd w:val="clear" w:color="auto" w:fill="FFFFFF" w:themeFill="background1"/>
            <w:vAlign w:val="center"/>
          </w:tcPr>
          <w:p w14:paraId="761E56B6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bottom"/>
          </w:tcPr>
          <w:p w14:paraId="04F17C28" w14:textId="77777777" w:rsidR="0059424D" w:rsidRPr="004657CC" w:rsidRDefault="00D51865" w:rsidP="004A7BB0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DATA_INSERIMENTO_RICHIESTA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bottom"/>
          </w:tcPr>
          <w:p w14:paraId="3F34BDB5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bottom"/>
          </w:tcPr>
          <w:p w14:paraId="655EA4EA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bottom"/>
          </w:tcPr>
          <w:p w14:paraId="7AE98EE1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 xml:space="preserve">Dato inserimenta richiesta da parte del cliente formato “dd/mm/aaaa hh:mm:ss” fuso orario italiano "28/04/2021 12:12:12" 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6D1B40D3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3156CAAD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227C494F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151515B2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64EE17C4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Object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D12ACB2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7077F11E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Dati del cliente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4469FE8A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14B39B1C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69AA20D1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3EB9E730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7CE7008A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50CA1BF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10A600B8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4B764EA3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262471F6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4952371F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21971B5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COGNOME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552C179A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79249B0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62219723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3DB00E61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1F7A1C81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5F34B239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03A615F8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SESSO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5A575BB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7A247FA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77AFE868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3273CC87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066432F1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2AA442F4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AA9460E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DATANASCITA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4AF188DD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F1C50D7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6C5617AD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3DD7444E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1FA9D7A2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4D02E96B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03C18B9C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COMUNENASCITA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33159C11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F10FB16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297D5CB3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495A1379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41BD1699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51C2310D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21E09957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PROVINCIANASCITA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40675B5F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8293143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3F53CACE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0C981728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70521277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0E18C6D9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67912F72" w14:textId="77777777" w:rsidR="0059424D" w:rsidRPr="004657CC" w:rsidRDefault="0059424D" w:rsidP="00D51865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NAZIONENASCITA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47D62698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D936A8F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1B6BEBE2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1645015D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438C06F0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179B5C97" w14:textId="77777777" w:rsidR="0059424D" w:rsidRPr="004657CC" w:rsidRDefault="0059424D" w:rsidP="0059424D">
            <w:pPr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3E3BBBFC" w14:textId="77777777" w:rsidR="0059424D" w:rsidRPr="004657CC" w:rsidRDefault="0059424D" w:rsidP="00D51865">
            <w:pPr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CITTADINANZA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4A7960E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C3452F3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7E5F397F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262DBBD8" w14:textId="77777777" w:rsidR="0059424D" w:rsidRPr="004657CC" w:rsidRDefault="0059424D" w:rsidP="0059424D">
            <w:pPr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4F40B058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6DF30B3D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20030C23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CELLULARE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2FF560A0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3889FA8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5B61DF73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54C61C83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07323D48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7FBA093D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1F01713B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TELEFONO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561B8E1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0FE5E69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1978D7B6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4BF8145E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4FEA82C6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2D65B28C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317F71F6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0143C0B0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Object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F43DD02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09824AA1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Contiene le info sull’indirizzo di residenza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6675CA9B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39163524" w14:textId="77777777" w:rsidTr="00EE6420">
        <w:trPr>
          <w:trHeight w:val="300"/>
        </w:trPr>
        <w:tc>
          <w:tcPr>
            <w:tcW w:w="1844" w:type="dxa"/>
            <w:shd w:val="clear" w:color="auto" w:fill="FFFFFF" w:themeFill="background1"/>
            <w:vAlign w:val="center"/>
          </w:tcPr>
          <w:p w14:paraId="72A7BBA5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27D6A15A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LUOGO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6FF8CFA3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742872B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0E484647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DUG, TOPONIMO e CIVICO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05BCDA7A" w14:textId="77777777" w:rsidR="0059424D" w:rsidRPr="004657CC" w:rsidRDefault="0059424D" w:rsidP="0059424D">
            <w:pPr>
              <w:pStyle w:val="Paragrafoelenco"/>
              <w:ind w:left="0"/>
              <w:rPr>
                <w:color w:val="000000" w:themeColor="text1"/>
                <w:sz w:val="16"/>
                <w:szCs w:val="16"/>
                <w:lang w:val="it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651161" w14:paraId="2EE4159B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2401701C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6636A754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COMUNE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59BE3474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0EF3867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2453C7B2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3D20D04E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5E6818" w14:paraId="7F7E01C9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7F1DA9E8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300C17E0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PROVINCIA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5AFCCA1C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EE276EE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40F94B5F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36CD5D38" w14:textId="77777777" w:rsidR="0059424D" w:rsidRPr="004657CC" w:rsidRDefault="0059424D" w:rsidP="0059424D">
            <w:pPr>
              <w:pStyle w:val="Paragrafoelenco"/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5E6818" w14:paraId="34A89281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2017710F" w14:textId="77777777" w:rsidR="0059424D" w:rsidRPr="004657CC" w:rsidRDefault="0059424D" w:rsidP="004A7BB0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3E591BCC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NAZIONE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7B8C48A8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FCC5648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6D16EEBB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23D16F53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5E6818" w14:paraId="54A4DF02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4209200D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31F6D9C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CAP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7BCE02D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3F0E468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0B773D41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7875A76C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5E6818" w14:paraId="38E72D2E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540C2478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INDIRIZZO_DI_RESIDENZA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0DFFA24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CIVICO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5B8C1C28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92105B8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72E53FDA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center"/>
          </w:tcPr>
          <w:p w14:paraId="5FCF907E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59424D" w:rsidRPr="005E6818" w14:paraId="206831D6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17BD1DC6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4D2BE329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DATI_CARTA_BLOCCATA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27B67882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Object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E39DA30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2C741770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Contiene le info della Carta bloccata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7CB3FFC5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10F90C44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584CAF97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DATI_CARTA_BLOCCATA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10F90D53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I_NUMERO_CARTA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3D80D7FC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2EAA62E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4EF5FF10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Numero Carta - PAN in chiaro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4E46E62C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7C92085A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3D583DDB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DATI_CARTA_BLOCCATA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D49DA63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I_TIPO_CARTA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54C1462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2B6B65D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567EE18E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Tipo Carta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5C9FE145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05EF9E9C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0957614E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DATI_CARTA_BLOCCATA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83CA382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I_INTEST_CARTA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49599894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D3F4467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4F2FE6B4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Intestazione Carta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7BB26592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32D2C2CE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54A470DB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438A6583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DOCUMENTI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2F653845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Object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92C7533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1998FFF8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1DA089CA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22350A71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5A882A0F" w14:textId="77777777" w:rsidR="0059424D" w:rsidRPr="00925793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 w:rsidRPr="00925793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DOCUMENTI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34C25765" w14:textId="77777777" w:rsidR="0059424D" w:rsidRPr="00925793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 w:rsidRPr="00925793">
              <w:rPr>
                <w:rFonts w:ascii="Calibri" w:hAnsi="Calibri" w:cs="Calibri"/>
                <w:color w:val="000000"/>
                <w:sz w:val="16"/>
                <w:szCs w:val="16"/>
              </w:rPr>
              <w:t>CODICE_DOC_ID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E9F7E48" w14:textId="77777777" w:rsidR="0059424D" w:rsidRPr="00925793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 w:rsidRPr="00925793">
              <w:rPr>
                <w:rFonts w:ascii="Calibri" w:hAnsi="Calibri" w:cs="Calibr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7BC59A9" w14:textId="77777777" w:rsidR="0059424D" w:rsidRPr="00925793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 w:rsidRPr="00925793"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3FC88980" w14:textId="77777777" w:rsidR="0059424D" w:rsidRPr="00925793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 w:rsidRPr="00925793"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Codice Documento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0B4FDCED" w14:textId="77777777" w:rsidR="007125CB" w:rsidRPr="00505448" w:rsidRDefault="0059424D" w:rsidP="0059424D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505448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</w:t>
            </w:r>
            <w:r w:rsidRPr="00505448">
              <w:rPr>
                <w:rFonts w:ascii="Calibri" w:hAnsi="Calibri" w:cs="Calibri"/>
                <w:strike/>
                <w:color w:val="000000"/>
                <w:sz w:val="16"/>
                <w:szCs w:val="16"/>
                <w:highlight w:val="yellow"/>
              </w:rPr>
              <w:t>-&gt;VERBALE DI DENUNCIA</w:t>
            </w:r>
            <w:r w:rsidRPr="00505448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br/>
              <w:t>2</w:t>
            </w:r>
            <w:r w:rsidRPr="00505448">
              <w:rPr>
                <w:rFonts w:ascii="Calibri" w:hAnsi="Calibri" w:cs="Calibri"/>
                <w:strike/>
                <w:color w:val="000000"/>
                <w:sz w:val="16"/>
                <w:szCs w:val="16"/>
                <w:highlight w:val="yellow"/>
              </w:rPr>
              <w:t>-&gt;CARTA</w:t>
            </w:r>
          </w:p>
          <w:p w14:paraId="11DB3961" w14:textId="77777777" w:rsidR="00505448" w:rsidRPr="006C4C29" w:rsidRDefault="00505448" w:rsidP="0059424D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505448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3</w:t>
            </w:r>
          </w:p>
        </w:tc>
      </w:tr>
      <w:tr w:rsidR="0059424D" w:rsidRPr="005E6818" w14:paraId="59DACCEE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67DE6079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DOCUMENTI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5927F07A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CONTENUTI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6C414F16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Lista Object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083E5DF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7F165E9F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1838E5F6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23C3B4BF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39F4BA00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CONTENUTI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C906F48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NOME_FILE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4C0A22D4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BE6FAA7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272AB821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Nome File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2CE68D33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9424D" w:rsidRPr="005E6818" w14:paraId="2BBBE603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25F9C759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CONTENUTI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7A617181" w14:textId="77777777" w:rsidR="0059424D" w:rsidRPr="004657CC" w:rsidRDefault="0059424D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ESTENSIONE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074C4958" w14:textId="77777777" w:rsidR="0059424D" w:rsidRPr="004657CC" w:rsidRDefault="0059424D" w:rsidP="0059424D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4A6629A" w14:textId="77777777" w:rsidR="0059424D" w:rsidRPr="004657CC" w:rsidRDefault="0059424D" w:rsidP="0059424D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4E21792C" w14:textId="77777777" w:rsidR="0059424D" w:rsidRPr="004657CC" w:rsidRDefault="0059424D" w:rsidP="0059424D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 xml:space="preserve">ESTENSIONE file 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753274E8" w14:textId="77777777" w:rsidR="0059424D" w:rsidRPr="004657CC" w:rsidRDefault="0059424D" w:rsidP="0059424D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"pdf", “jpeg” , “png”, ”jpg”</w:t>
            </w:r>
          </w:p>
        </w:tc>
      </w:tr>
      <w:tr w:rsidR="0007752C" w:rsidRPr="005E6818" w14:paraId="503CB96C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6273D322" w14:textId="77777777" w:rsidR="0007752C" w:rsidRPr="004657CC" w:rsidRDefault="0007752C" w:rsidP="0007752C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CONTENUTI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1077BB96" w14:textId="77777777" w:rsidR="0007752C" w:rsidRPr="004657CC" w:rsidRDefault="0007752C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ID_DOC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5C64231C" w14:textId="77777777" w:rsidR="0007752C" w:rsidRPr="004657CC" w:rsidRDefault="0007752C" w:rsidP="0007752C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8A3DD2A" w14:textId="77777777" w:rsidR="0007752C" w:rsidRPr="004657CC" w:rsidRDefault="0007752C" w:rsidP="0007752C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11684EA1" w14:textId="77777777" w:rsidR="0007752C" w:rsidRPr="004657CC" w:rsidRDefault="0007752C" w:rsidP="0007752C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Id univoco del documento di denuncia da scaricare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699D3D12" w14:textId="77777777" w:rsidR="0007752C" w:rsidRPr="004657CC" w:rsidRDefault="0007752C" w:rsidP="0007752C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7752C" w:rsidRPr="005E6818" w14:paraId="39B27736" w14:textId="77777777" w:rsidTr="00EE6420">
        <w:trPr>
          <w:trHeight w:val="288"/>
        </w:trPr>
        <w:tc>
          <w:tcPr>
            <w:tcW w:w="1844" w:type="dxa"/>
            <w:shd w:val="clear" w:color="auto" w:fill="FFFFFF" w:themeFill="background1"/>
            <w:vAlign w:val="center"/>
          </w:tcPr>
          <w:p w14:paraId="44A254ED" w14:textId="77777777" w:rsidR="0007752C" w:rsidRPr="004657CC" w:rsidRDefault="0007752C" w:rsidP="0007752C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CONTENUTI</w:t>
            </w:r>
          </w:p>
        </w:tc>
        <w:tc>
          <w:tcPr>
            <w:tcW w:w="2291" w:type="dxa"/>
            <w:shd w:val="clear" w:color="auto" w:fill="FFFFFF" w:themeFill="background1"/>
            <w:noWrap/>
            <w:vAlign w:val="center"/>
          </w:tcPr>
          <w:p w14:paraId="22A0E922" w14:textId="77777777" w:rsidR="0007752C" w:rsidRPr="004657CC" w:rsidRDefault="0007752C" w:rsidP="00961D48">
            <w:pPr>
              <w:jc w:val="both"/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LINKDOWNLOAD</w:t>
            </w:r>
          </w:p>
        </w:tc>
        <w:tc>
          <w:tcPr>
            <w:tcW w:w="810" w:type="dxa"/>
            <w:shd w:val="clear" w:color="auto" w:fill="FFFFFF" w:themeFill="background1"/>
            <w:noWrap/>
            <w:vAlign w:val="center"/>
          </w:tcPr>
          <w:p w14:paraId="121C7972" w14:textId="77777777" w:rsidR="0007752C" w:rsidRPr="004657CC" w:rsidRDefault="0007752C" w:rsidP="0007752C">
            <w:pPr>
              <w:ind w:left="45"/>
              <w:jc w:val="both"/>
              <w:rPr>
                <w:rFonts w:cstheme="minorBidi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String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96BD7D0" w14:textId="77777777" w:rsidR="0007752C" w:rsidRPr="004657CC" w:rsidRDefault="0007752C" w:rsidP="0007752C">
            <w:pPr>
              <w:ind w:left="71"/>
              <w:jc w:val="center"/>
              <w:rPr>
                <w:rFonts w:cstheme="minorBid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O</w:t>
            </w:r>
          </w:p>
        </w:tc>
        <w:tc>
          <w:tcPr>
            <w:tcW w:w="2700" w:type="dxa"/>
            <w:shd w:val="clear" w:color="auto" w:fill="FFFFFF" w:themeFill="background1"/>
            <w:noWrap/>
            <w:vAlign w:val="center"/>
          </w:tcPr>
          <w:p w14:paraId="694338C0" w14:textId="77777777" w:rsidR="0007752C" w:rsidRPr="004657CC" w:rsidRDefault="0007752C" w:rsidP="0007752C">
            <w:pPr>
              <w:ind w:left="71"/>
              <w:rPr>
                <w:rFonts w:cstheme="minorBid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6"/>
                <w:szCs w:val="16"/>
              </w:rPr>
              <w:t>Link per il download del documento di denuncia (file binario)</w:t>
            </w:r>
          </w:p>
        </w:tc>
        <w:tc>
          <w:tcPr>
            <w:tcW w:w="2335" w:type="dxa"/>
            <w:shd w:val="clear" w:color="auto" w:fill="FFFFFF" w:themeFill="background1"/>
            <w:vAlign w:val="bottom"/>
          </w:tcPr>
          <w:p w14:paraId="52E5170F" w14:textId="77777777" w:rsidR="0007752C" w:rsidRPr="004657CC" w:rsidRDefault="0007752C" w:rsidP="0007752C">
            <w:pPr>
              <w:rPr>
                <w:rFonts w:cstheme="minorBid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0E942784" w14:textId="77777777" w:rsidR="00600BA4" w:rsidRPr="00A53933" w:rsidRDefault="003E26AC" w:rsidP="00600BA4">
      <w:pPr>
        <w:pStyle w:val="Titolo3"/>
        <w:numPr>
          <w:ilvl w:val="2"/>
          <w:numId w:val="25"/>
        </w:numPr>
        <w:tabs>
          <w:tab w:val="clear" w:pos="720"/>
          <w:tab w:val="num" w:pos="1004"/>
        </w:tabs>
      </w:pPr>
      <w:bookmarkStart w:id="12" w:name="_Ref471310530"/>
      <w:bookmarkStart w:id="13" w:name="_Toc46944072"/>
      <w:bookmarkStart w:id="14" w:name="_Toc90281345"/>
      <w:r>
        <w:t>Interfaccia di output</w:t>
      </w:r>
    </w:p>
    <w:bookmarkEnd w:id="12"/>
    <w:bookmarkEnd w:id="13"/>
    <w:bookmarkEnd w:id="14"/>
    <w:p w14:paraId="64BC9EB6" w14:textId="77777777" w:rsidR="00A12D7E" w:rsidRPr="00A53933" w:rsidRDefault="00A12D7E" w:rsidP="00A12D7E">
      <w:pPr>
        <w:pStyle w:val="MSGENFONTSTYLENAMETEMPLATEROLENUMBERMSGENFONTSTYLENAMEBYROLETEXT20"/>
        <w:shd w:val="clear" w:color="auto" w:fill="auto"/>
        <w:spacing w:before="0" w:after="0" w:line="234" w:lineRule="exact"/>
        <w:ind w:right="425"/>
        <w:jc w:val="left"/>
        <w:rPr>
          <w:sz w:val="20"/>
          <w:szCs w:val="20"/>
          <w:lang w:val="it-IT"/>
        </w:rPr>
      </w:pPr>
      <w:r w:rsidRPr="004657CC">
        <w:rPr>
          <w:sz w:val="20"/>
          <w:szCs w:val="20"/>
          <w:lang w:val="it-IT"/>
        </w:rPr>
        <w:t xml:space="preserve">Il </w:t>
      </w:r>
      <w:r w:rsidR="004E01F8" w:rsidRPr="004657CC">
        <w:rPr>
          <w:sz w:val="20"/>
          <w:szCs w:val="20"/>
          <w:lang w:val="it-IT"/>
        </w:rPr>
        <w:t>servizio rest</w:t>
      </w:r>
      <w:r w:rsidRPr="004657CC">
        <w:rPr>
          <w:sz w:val="20"/>
          <w:szCs w:val="20"/>
          <w:lang w:val="it-IT"/>
        </w:rPr>
        <w:t xml:space="preserve"> ritornerà uno file Json con le informazioni di seguito riportate sotto forma di array</w:t>
      </w:r>
    </w:p>
    <w:p w14:paraId="332188F4" w14:textId="77777777" w:rsidR="00A12D7E" w:rsidRPr="00A53933" w:rsidRDefault="00A12D7E" w:rsidP="00A12D7E">
      <w:pPr>
        <w:pStyle w:val="MSGENFONTSTYLENAMETEMPLATEROLENUMBERMSGENFONTSTYLENAMEBYROLETEXT20"/>
        <w:shd w:val="clear" w:color="auto" w:fill="auto"/>
        <w:spacing w:before="0" w:after="0" w:line="234" w:lineRule="exact"/>
        <w:ind w:right="425"/>
        <w:jc w:val="left"/>
        <w:rPr>
          <w:sz w:val="20"/>
          <w:szCs w:val="20"/>
          <w:lang w:val="it-IT"/>
        </w:rPr>
      </w:pPr>
    </w:p>
    <w:tbl>
      <w:tblPr>
        <w:tblW w:w="6023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2271"/>
        <w:gridCol w:w="22"/>
        <w:gridCol w:w="1116"/>
        <w:gridCol w:w="1268"/>
        <w:gridCol w:w="993"/>
        <w:gridCol w:w="2129"/>
        <w:gridCol w:w="849"/>
        <w:gridCol w:w="1275"/>
      </w:tblGrid>
      <w:tr w:rsidR="00C61A73" w:rsidRPr="00A53933" w14:paraId="7448DF8F" w14:textId="77777777" w:rsidTr="0E191B05">
        <w:trPr>
          <w:trHeight w:val="450"/>
        </w:trPr>
        <w:tc>
          <w:tcPr>
            <w:tcW w:w="455" w:type="pct"/>
            <w:shd w:val="clear" w:color="auto" w:fill="C00000"/>
            <w:vAlign w:val="center"/>
          </w:tcPr>
          <w:p w14:paraId="288FD481" w14:textId="77777777" w:rsidR="00A12D7E" w:rsidRPr="00A53933" w:rsidRDefault="00A12D7E" w:rsidP="00E10CA1">
            <w:pP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Sezione</w:t>
            </w:r>
          </w:p>
        </w:tc>
        <w:tc>
          <w:tcPr>
            <w:tcW w:w="1040" w:type="pct"/>
            <w:shd w:val="clear" w:color="auto" w:fill="C00000"/>
            <w:vAlign w:val="center"/>
            <w:hideMark/>
          </w:tcPr>
          <w:p w14:paraId="30D826DD" w14:textId="77777777" w:rsidR="00A12D7E" w:rsidRPr="00A53933" w:rsidRDefault="00A12D7E" w:rsidP="0E191B0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Nome campo</w:t>
            </w:r>
          </w:p>
        </w:tc>
        <w:tc>
          <w:tcPr>
            <w:tcW w:w="521" w:type="pct"/>
            <w:gridSpan w:val="2"/>
            <w:shd w:val="clear" w:color="auto" w:fill="C00000"/>
            <w:vAlign w:val="center"/>
          </w:tcPr>
          <w:p w14:paraId="6F57C97E" w14:textId="77777777" w:rsidR="00A12D7E" w:rsidRPr="00A53933" w:rsidRDefault="00A12D7E" w:rsidP="00E10CA1">
            <w:pPr>
              <w:ind w:right="82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Formato</w:t>
            </w:r>
          </w:p>
        </w:tc>
        <w:tc>
          <w:tcPr>
            <w:tcW w:w="581" w:type="pct"/>
            <w:shd w:val="clear" w:color="auto" w:fill="C00000"/>
            <w:vAlign w:val="center"/>
          </w:tcPr>
          <w:p w14:paraId="15D9E57B" w14:textId="77777777" w:rsidR="00A12D7E" w:rsidRPr="00A53933" w:rsidRDefault="00A12D7E" w:rsidP="00E10CA1">
            <w:pPr>
              <w:ind w:right="78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Descrizione</w:t>
            </w:r>
          </w:p>
        </w:tc>
        <w:tc>
          <w:tcPr>
            <w:tcW w:w="455" w:type="pct"/>
            <w:shd w:val="clear" w:color="auto" w:fill="C00000"/>
            <w:vAlign w:val="center"/>
          </w:tcPr>
          <w:p w14:paraId="63455927" w14:textId="77777777" w:rsidR="00A12D7E" w:rsidRPr="00A53933" w:rsidRDefault="00A12D7E" w:rsidP="00E10CA1">
            <w:pPr>
              <w:ind w:right="72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O/F</w:t>
            </w:r>
          </w:p>
        </w:tc>
        <w:tc>
          <w:tcPr>
            <w:tcW w:w="975" w:type="pct"/>
            <w:shd w:val="clear" w:color="auto" w:fill="C00000"/>
            <w:vAlign w:val="center"/>
          </w:tcPr>
          <w:p w14:paraId="767A1338" w14:textId="77777777" w:rsidR="00A12D7E" w:rsidRPr="00A53933" w:rsidRDefault="00A12D7E" w:rsidP="00E10CA1">
            <w:pPr>
              <w:ind w:right="425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Note</w:t>
            </w:r>
          </w:p>
        </w:tc>
        <w:tc>
          <w:tcPr>
            <w:tcW w:w="389" w:type="pct"/>
            <w:shd w:val="clear" w:color="auto" w:fill="C00000"/>
            <w:vAlign w:val="center"/>
          </w:tcPr>
          <w:p w14:paraId="44403451" w14:textId="77777777" w:rsidR="00A12D7E" w:rsidRPr="00A53933" w:rsidRDefault="00A12D7E" w:rsidP="00E10CA1">
            <w:pPr>
              <w:ind w:right="75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In/Out</w:t>
            </w:r>
          </w:p>
        </w:tc>
        <w:tc>
          <w:tcPr>
            <w:tcW w:w="584" w:type="pct"/>
            <w:shd w:val="clear" w:color="auto" w:fill="C00000"/>
            <w:vAlign w:val="center"/>
          </w:tcPr>
          <w:p w14:paraId="6E23F3B2" w14:textId="77777777" w:rsidR="00A12D7E" w:rsidRPr="00A53933" w:rsidRDefault="00A12D7E" w:rsidP="00E10CA1">
            <w:pPr>
              <w:ind w:right="425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#</w:t>
            </w:r>
          </w:p>
        </w:tc>
      </w:tr>
      <w:tr w:rsidR="008A1107" w:rsidRPr="00252B47" w14:paraId="6AF57029" w14:textId="77777777" w:rsidTr="0E191B05">
        <w:trPr>
          <w:trHeight w:val="300"/>
        </w:trPr>
        <w:tc>
          <w:tcPr>
            <w:tcW w:w="455" w:type="pct"/>
          </w:tcPr>
          <w:p w14:paraId="2AB5605F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1050" w:type="pct"/>
            <w:gridSpan w:val="2"/>
            <w:noWrap/>
          </w:tcPr>
          <w:p w14:paraId="0B3ED3E3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INFO</w:t>
            </w:r>
          </w:p>
        </w:tc>
        <w:tc>
          <w:tcPr>
            <w:tcW w:w="511" w:type="pct"/>
            <w:vAlign w:val="center"/>
          </w:tcPr>
          <w:p w14:paraId="045367DC" w14:textId="77777777" w:rsidR="00A12D7E" w:rsidRPr="00252B47" w:rsidRDefault="4E11F897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Object</w:t>
            </w:r>
          </w:p>
        </w:tc>
        <w:tc>
          <w:tcPr>
            <w:tcW w:w="581" w:type="pct"/>
            <w:vAlign w:val="center"/>
          </w:tcPr>
          <w:p w14:paraId="0EC425D6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455" w:type="pct"/>
            <w:vAlign w:val="center"/>
          </w:tcPr>
          <w:p w14:paraId="15EC3E17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975" w:type="pct"/>
            <w:vAlign w:val="center"/>
          </w:tcPr>
          <w:p w14:paraId="2316A670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36FBE55D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584" w:type="pct"/>
            <w:vAlign w:val="center"/>
          </w:tcPr>
          <w:p w14:paraId="789AEFFB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</w:p>
        </w:tc>
      </w:tr>
      <w:tr w:rsidR="008A1107" w:rsidRPr="00252B47" w14:paraId="1E908ACC" w14:textId="77777777" w:rsidTr="0E191B05">
        <w:trPr>
          <w:trHeight w:val="300"/>
        </w:trPr>
        <w:tc>
          <w:tcPr>
            <w:tcW w:w="455" w:type="pct"/>
          </w:tcPr>
          <w:p w14:paraId="64DCB806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INFO</w:t>
            </w:r>
          </w:p>
        </w:tc>
        <w:tc>
          <w:tcPr>
            <w:tcW w:w="1050" w:type="pct"/>
            <w:gridSpan w:val="2"/>
            <w:noWrap/>
          </w:tcPr>
          <w:p w14:paraId="028CA403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  <w:lang w:val="en-US"/>
              </w:rPr>
            </w:pPr>
            <w:r w:rsidRPr="0E191B05">
              <w:rPr>
                <w:rFonts w:cstheme="minorBidi"/>
                <w:sz w:val="16"/>
                <w:szCs w:val="16"/>
              </w:rPr>
              <w:t>RESULTCODE</w:t>
            </w:r>
          </w:p>
        </w:tc>
        <w:tc>
          <w:tcPr>
            <w:tcW w:w="511" w:type="pct"/>
            <w:vAlign w:val="center"/>
          </w:tcPr>
          <w:p w14:paraId="687CB4CB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String</w:t>
            </w:r>
          </w:p>
        </w:tc>
        <w:tc>
          <w:tcPr>
            <w:tcW w:w="581" w:type="pct"/>
            <w:vAlign w:val="center"/>
          </w:tcPr>
          <w:p w14:paraId="1330C850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455" w:type="pct"/>
            <w:vAlign w:val="center"/>
          </w:tcPr>
          <w:p w14:paraId="51815325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</w:t>
            </w:r>
          </w:p>
        </w:tc>
        <w:tc>
          <w:tcPr>
            <w:tcW w:w="975" w:type="pct"/>
            <w:vAlign w:val="center"/>
          </w:tcPr>
          <w:p w14:paraId="695F811D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0FE92B1A" w14:textId="77777777" w:rsidR="00A12D7E" w:rsidRPr="00252B47" w:rsidRDefault="01FEBCE4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Out</w:t>
            </w:r>
          </w:p>
        </w:tc>
        <w:tc>
          <w:tcPr>
            <w:tcW w:w="584" w:type="pct"/>
            <w:vAlign w:val="center"/>
          </w:tcPr>
          <w:p w14:paraId="7F2737B1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1</w:t>
            </w:r>
          </w:p>
        </w:tc>
      </w:tr>
      <w:tr w:rsidR="008A1107" w:rsidRPr="00252B47" w14:paraId="4BFD699D" w14:textId="77777777" w:rsidTr="0E191B05">
        <w:trPr>
          <w:trHeight w:val="300"/>
        </w:trPr>
        <w:tc>
          <w:tcPr>
            <w:tcW w:w="455" w:type="pct"/>
          </w:tcPr>
          <w:p w14:paraId="2A297393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INFO</w:t>
            </w:r>
          </w:p>
        </w:tc>
        <w:tc>
          <w:tcPr>
            <w:tcW w:w="1050" w:type="pct"/>
            <w:gridSpan w:val="2"/>
            <w:noWrap/>
          </w:tcPr>
          <w:p w14:paraId="1343A27A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RESULTMESSAGE</w:t>
            </w:r>
          </w:p>
        </w:tc>
        <w:tc>
          <w:tcPr>
            <w:tcW w:w="511" w:type="pct"/>
            <w:vAlign w:val="center"/>
          </w:tcPr>
          <w:p w14:paraId="24BCCE28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String</w:t>
            </w:r>
          </w:p>
        </w:tc>
        <w:tc>
          <w:tcPr>
            <w:tcW w:w="581" w:type="pct"/>
            <w:vAlign w:val="center"/>
          </w:tcPr>
          <w:p w14:paraId="7A3D91F8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455" w:type="pct"/>
            <w:vAlign w:val="center"/>
          </w:tcPr>
          <w:p w14:paraId="2715D533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</w:t>
            </w:r>
          </w:p>
        </w:tc>
        <w:tc>
          <w:tcPr>
            <w:tcW w:w="975" w:type="pct"/>
            <w:vAlign w:val="center"/>
          </w:tcPr>
          <w:p w14:paraId="0BA0D3FB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33F0FE7B" w14:textId="77777777" w:rsidR="00A12D7E" w:rsidRPr="00252B47" w:rsidRDefault="01FEBCE4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Out</w:t>
            </w:r>
          </w:p>
        </w:tc>
        <w:tc>
          <w:tcPr>
            <w:tcW w:w="584" w:type="pct"/>
            <w:vAlign w:val="center"/>
          </w:tcPr>
          <w:p w14:paraId="3F5F744C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1</w:t>
            </w:r>
          </w:p>
        </w:tc>
      </w:tr>
      <w:tr w:rsidR="008A1107" w:rsidRPr="00252B47" w14:paraId="28E0848E" w14:textId="77777777" w:rsidTr="0E191B05">
        <w:trPr>
          <w:trHeight w:val="300"/>
        </w:trPr>
        <w:tc>
          <w:tcPr>
            <w:tcW w:w="455" w:type="pct"/>
          </w:tcPr>
          <w:p w14:paraId="53C99C5A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INFO</w:t>
            </w:r>
          </w:p>
        </w:tc>
        <w:tc>
          <w:tcPr>
            <w:tcW w:w="1050" w:type="pct"/>
            <w:gridSpan w:val="2"/>
            <w:noWrap/>
          </w:tcPr>
          <w:p w14:paraId="78800D3F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DETAILS</w:t>
            </w:r>
          </w:p>
        </w:tc>
        <w:tc>
          <w:tcPr>
            <w:tcW w:w="511" w:type="pct"/>
            <w:vAlign w:val="center"/>
          </w:tcPr>
          <w:p w14:paraId="638920F2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Array</w:t>
            </w:r>
          </w:p>
        </w:tc>
        <w:tc>
          <w:tcPr>
            <w:tcW w:w="581" w:type="pct"/>
            <w:vAlign w:val="center"/>
          </w:tcPr>
          <w:p w14:paraId="1EC1D5E2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455" w:type="pct"/>
            <w:vAlign w:val="center"/>
          </w:tcPr>
          <w:p w14:paraId="0D36FD25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F</w:t>
            </w:r>
          </w:p>
        </w:tc>
        <w:tc>
          <w:tcPr>
            <w:tcW w:w="975" w:type="pct"/>
            <w:vAlign w:val="center"/>
          </w:tcPr>
          <w:p w14:paraId="119A3735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389" w:type="pct"/>
            <w:vAlign w:val="center"/>
          </w:tcPr>
          <w:p w14:paraId="644499A9" w14:textId="77777777" w:rsidR="00A12D7E" w:rsidRPr="00252B47" w:rsidRDefault="01FEBCE4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Out</w:t>
            </w:r>
          </w:p>
        </w:tc>
        <w:tc>
          <w:tcPr>
            <w:tcW w:w="584" w:type="pct"/>
            <w:vAlign w:val="center"/>
          </w:tcPr>
          <w:p w14:paraId="36C7C515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0,1</w:t>
            </w:r>
          </w:p>
        </w:tc>
      </w:tr>
      <w:tr w:rsidR="008A1107" w:rsidRPr="00252B47" w14:paraId="7B301FAD" w14:textId="77777777" w:rsidTr="0E191B05">
        <w:trPr>
          <w:trHeight w:val="300"/>
        </w:trPr>
        <w:tc>
          <w:tcPr>
            <w:tcW w:w="455" w:type="pct"/>
          </w:tcPr>
          <w:p w14:paraId="484A11D4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</w:p>
        </w:tc>
        <w:tc>
          <w:tcPr>
            <w:tcW w:w="1050" w:type="pct"/>
            <w:gridSpan w:val="2"/>
            <w:noWrap/>
          </w:tcPr>
          <w:p w14:paraId="5C9ACE7A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APPIANTICKETID</w:t>
            </w:r>
          </w:p>
        </w:tc>
        <w:tc>
          <w:tcPr>
            <w:tcW w:w="511" w:type="pct"/>
            <w:vAlign w:val="center"/>
          </w:tcPr>
          <w:p w14:paraId="39EFFDB4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String</w:t>
            </w:r>
          </w:p>
        </w:tc>
        <w:tc>
          <w:tcPr>
            <w:tcW w:w="581" w:type="pct"/>
            <w:vAlign w:val="center"/>
          </w:tcPr>
          <w:p w14:paraId="46E4C4FF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Id Pratica</w:t>
            </w:r>
          </w:p>
        </w:tc>
        <w:tc>
          <w:tcPr>
            <w:tcW w:w="455" w:type="pct"/>
            <w:vAlign w:val="center"/>
          </w:tcPr>
          <w:p w14:paraId="516645F9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</w:t>
            </w:r>
          </w:p>
        </w:tc>
        <w:tc>
          <w:tcPr>
            <w:tcW w:w="975" w:type="pct"/>
            <w:vAlign w:val="center"/>
          </w:tcPr>
          <w:p w14:paraId="5B974B67" w14:textId="77777777" w:rsidR="00A12D7E" w:rsidRPr="00252B47" w:rsidRDefault="4E11F897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Solo se resultCode è = 0</w:t>
            </w:r>
          </w:p>
        </w:tc>
        <w:tc>
          <w:tcPr>
            <w:tcW w:w="389" w:type="pct"/>
            <w:vAlign w:val="center"/>
          </w:tcPr>
          <w:p w14:paraId="5634A87A" w14:textId="77777777" w:rsidR="00A12D7E" w:rsidRPr="00252B47" w:rsidRDefault="00A12D7E" w:rsidP="0E191B05">
            <w:pPr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Out</w:t>
            </w:r>
          </w:p>
        </w:tc>
        <w:tc>
          <w:tcPr>
            <w:tcW w:w="584" w:type="pct"/>
            <w:vAlign w:val="center"/>
          </w:tcPr>
          <w:p w14:paraId="3D30260A" w14:textId="77777777" w:rsidR="00A12D7E" w:rsidRPr="00252B47" w:rsidRDefault="00A12D7E" w:rsidP="0E191B05">
            <w:pPr>
              <w:jc w:val="center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sz w:val="16"/>
                <w:szCs w:val="16"/>
              </w:rPr>
              <w:t>1</w:t>
            </w:r>
          </w:p>
        </w:tc>
      </w:tr>
    </w:tbl>
    <w:p w14:paraId="003C2C15" w14:textId="77777777" w:rsidR="00C84095" w:rsidRDefault="00C84095" w:rsidP="0E191B05">
      <w:pPr>
        <w:spacing w:line="276" w:lineRule="auto"/>
        <w:ind w:right="425"/>
        <w:rPr>
          <w:rFonts w:ascii="Arial" w:hAnsi="Arial" w:cs="Arial"/>
          <w:sz w:val="20"/>
          <w:szCs w:val="20"/>
        </w:rPr>
      </w:pPr>
    </w:p>
    <w:p w14:paraId="1F73DB67" w14:textId="77777777" w:rsidR="007853EE" w:rsidRPr="00A53933" w:rsidRDefault="007853EE" w:rsidP="007853EE">
      <w:pPr>
        <w:pStyle w:val="Titolo3"/>
        <w:tabs>
          <w:tab w:val="clear" w:pos="720"/>
          <w:tab w:val="num" w:pos="1004"/>
        </w:tabs>
        <w:ind w:left="284" w:firstLine="0"/>
      </w:pPr>
      <w:bookmarkStart w:id="15" w:name="_Toc46944073"/>
      <w:bookmarkStart w:id="16" w:name="_Toc90281346"/>
      <w:r>
        <w:t>Gestione degli Esiti</w:t>
      </w:r>
      <w:bookmarkEnd w:id="15"/>
      <w:bookmarkEnd w:id="16"/>
    </w:p>
    <w:p w14:paraId="3AB4B39F" w14:textId="77777777" w:rsidR="007853EE" w:rsidRPr="00A53933" w:rsidRDefault="007853EE" w:rsidP="007853EE">
      <w:pPr>
        <w:ind w:right="425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>Si riportano le descrizioni degli esiti fornite:</w:t>
      </w:r>
    </w:p>
    <w:p w14:paraId="415B9B46" w14:textId="77777777" w:rsidR="007853EE" w:rsidRPr="00A53933" w:rsidRDefault="007853EE" w:rsidP="007853EE">
      <w:pPr>
        <w:ind w:right="425"/>
        <w:jc w:val="both"/>
        <w:rPr>
          <w:rFonts w:ascii="Arial" w:hAnsi="Arial" w:cs="Arial"/>
          <w:sz w:val="20"/>
          <w:szCs w:val="20"/>
        </w:rPr>
      </w:pPr>
    </w:p>
    <w:tbl>
      <w:tblPr>
        <w:tblW w:w="603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4"/>
        <w:gridCol w:w="4432"/>
        <w:gridCol w:w="3541"/>
      </w:tblGrid>
      <w:tr w:rsidR="007853EE" w:rsidRPr="00A53933" w14:paraId="71C33B93" w14:textId="77777777" w:rsidTr="0E191B05">
        <w:trPr>
          <w:jc w:val="center"/>
        </w:trPr>
        <w:tc>
          <w:tcPr>
            <w:tcW w:w="134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260B554" w14:textId="77777777" w:rsidR="007853EE" w:rsidRPr="00A53933" w:rsidRDefault="007853EE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Status</w:t>
            </w:r>
          </w:p>
        </w:tc>
        <w:tc>
          <w:tcPr>
            <w:tcW w:w="203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03193CBF" w14:textId="77777777" w:rsidR="007853EE" w:rsidRPr="00A53933" w:rsidRDefault="007853EE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Code definitions</w:t>
            </w:r>
          </w:p>
        </w:tc>
        <w:tc>
          <w:tcPr>
            <w:tcW w:w="162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C00000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7A3C2E25" w14:textId="77777777" w:rsidR="007853EE" w:rsidRPr="00A53933" w:rsidRDefault="007853EE" w:rsidP="0E191B05">
            <w:pPr>
              <w:ind w:left="284" w:right="425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E191B05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Message</w:t>
            </w:r>
          </w:p>
        </w:tc>
      </w:tr>
      <w:tr w:rsidR="007853EE" w:rsidRPr="00252B47" w14:paraId="5C790CDC" w14:textId="77777777" w:rsidTr="0E191B05">
        <w:trPr>
          <w:jc w:val="center"/>
        </w:trPr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69D16A2A" w14:textId="77777777" w:rsidR="007853EE" w:rsidRPr="00252B47" w:rsidRDefault="007853EE" w:rsidP="0E191B05">
            <w:pPr>
              <w:ind w:right="425"/>
              <w:jc w:val="center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0</w:t>
            </w:r>
          </w:p>
        </w:tc>
        <w:tc>
          <w:tcPr>
            <w:tcW w:w="2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21E2BF87" w14:textId="77777777" w:rsidR="007853EE" w:rsidRPr="00252B47" w:rsidRDefault="007853EE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OK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14:paraId="12DA5199" w14:textId="77777777" w:rsidR="007853EE" w:rsidRPr="00252B47" w:rsidRDefault="01FEBCE4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n.a.</w:t>
            </w:r>
          </w:p>
        </w:tc>
      </w:tr>
      <w:tr w:rsidR="002039E8" w:rsidRPr="00252B47" w14:paraId="1B235C0B" w14:textId="77777777" w:rsidTr="0E191B05">
        <w:trPr>
          <w:jc w:val="center"/>
        </w:trPr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AEF2931" w14:textId="77777777" w:rsidR="002039E8" w:rsidRPr="00252B47" w:rsidRDefault="4E11F897" w:rsidP="0E191B05">
            <w:pPr>
              <w:ind w:right="425"/>
              <w:jc w:val="center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-2</w:t>
            </w:r>
          </w:p>
        </w:tc>
        <w:tc>
          <w:tcPr>
            <w:tcW w:w="2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40C0B67" w14:textId="77777777" w:rsidR="002039E8" w:rsidRPr="00252B47" w:rsidRDefault="4E11F897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400 bad request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D1E36A6" w14:textId="77777777" w:rsidR="002039E8" w:rsidRPr="00252B47" w:rsidRDefault="01FEBCE4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n.a</w:t>
            </w:r>
          </w:p>
        </w:tc>
      </w:tr>
      <w:tr w:rsidR="009977F5" w:rsidRPr="00252B47" w14:paraId="6871E717" w14:textId="77777777" w:rsidTr="0E191B05">
        <w:trPr>
          <w:jc w:val="center"/>
        </w:trPr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68ECE64" w14:textId="77777777" w:rsidR="009977F5" w:rsidRPr="00252B47" w:rsidRDefault="009977F5" w:rsidP="0E191B05">
            <w:pPr>
              <w:ind w:right="425"/>
              <w:jc w:val="center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-3</w:t>
            </w:r>
          </w:p>
        </w:tc>
        <w:tc>
          <w:tcPr>
            <w:tcW w:w="2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1F90953E" w14:textId="77777777" w:rsidR="009977F5" w:rsidRPr="00252B47" w:rsidRDefault="009977F5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JSON non conforme alla specifica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8BA26DF" w14:textId="77777777" w:rsidR="009977F5" w:rsidRPr="00252B47" w:rsidRDefault="009977F5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Manca un campo</w:t>
            </w:r>
          </w:p>
        </w:tc>
      </w:tr>
      <w:tr w:rsidR="009977F5" w:rsidRPr="00252B47" w14:paraId="6462F90D" w14:textId="77777777" w:rsidTr="0E191B05">
        <w:trPr>
          <w:jc w:val="center"/>
        </w:trPr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4BB5264" w14:textId="77777777" w:rsidR="009977F5" w:rsidRPr="00252B47" w:rsidRDefault="009977F5" w:rsidP="0E191B05">
            <w:pPr>
              <w:ind w:right="425"/>
              <w:jc w:val="center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-4</w:t>
            </w:r>
          </w:p>
        </w:tc>
        <w:tc>
          <w:tcPr>
            <w:tcW w:w="2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5154BBE4" w14:textId="77777777" w:rsidR="009977F5" w:rsidRPr="00252B47" w:rsidRDefault="009977F5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JSON non formattato correttamente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3AB8F385" w14:textId="77777777" w:rsidR="009977F5" w:rsidRPr="00252B47" w:rsidRDefault="009977F5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n.a</w:t>
            </w:r>
          </w:p>
        </w:tc>
      </w:tr>
      <w:tr w:rsidR="00CE1068" w:rsidRPr="00252B47" w14:paraId="05F49881" w14:textId="77777777" w:rsidTr="0E191B05">
        <w:trPr>
          <w:jc w:val="center"/>
        </w:trPr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3F9495B" w14:textId="77777777" w:rsidR="00CE1068" w:rsidRPr="009D368D" w:rsidRDefault="28372822" w:rsidP="0E191B05">
            <w:pPr>
              <w:ind w:right="425"/>
              <w:jc w:val="center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-5</w:t>
            </w:r>
          </w:p>
        </w:tc>
        <w:tc>
          <w:tcPr>
            <w:tcW w:w="2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D7FF589" w14:textId="77777777" w:rsidR="00CE1068" w:rsidRPr="009D368D" w:rsidRDefault="28372822" w:rsidP="0E191B05">
            <w:pPr>
              <w:ind w:left="284" w:right="425"/>
              <w:rPr>
                <w:rFonts w:cstheme="minorBidi"/>
                <w:sz w:val="16"/>
                <w:szCs w:val="16"/>
                <w:lang w:val="fr-FR"/>
              </w:rPr>
            </w:pPr>
            <w:r w:rsidRPr="0E191B05">
              <w:rPr>
                <w:rFonts w:cstheme="minorBidi"/>
                <w:sz w:val="16"/>
                <w:szCs w:val="16"/>
                <w:lang w:val="fr-FR"/>
              </w:rPr>
              <w:t>200 case già aperto</w:t>
            </w:r>
            <w:r w:rsidR="2106748D" w:rsidRPr="0E191B05">
              <w:rPr>
                <w:rFonts w:cstheme="minorBidi"/>
                <w:sz w:val="16"/>
                <w:szCs w:val="16"/>
                <w:lang w:val="fr-FR"/>
              </w:rPr>
              <w:t xml:space="preserve"> 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0FB5B91" w14:textId="77777777" w:rsidR="00CE1068" w:rsidRPr="0085593A" w:rsidRDefault="28372822" w:rsidP="0E191B05">
            <w:pPr>
              <w:ind w:left="284" w:right="425"/>
              <w:rPr>
                <w:rFonts w:cstheme="minorBidi"/>
                <w:sz w:val="16"/>
                <w:szCs w:val="16"/>
              </w:rPr>
            </w:pPr>
            <w:r w:rsidRPr="0E191B05">
              <w:rPr>
                <w:rFonts w:cstheme="minorBidi"/>
                <w:color w:val="000000" w:themeColor="text1"/>
                <w:sz w:val="16"/>
                <w:szCs w:val="16"/>
              </w:rPr>
              <w:t xml:space="preserve">L’ID_WORKITEM indicato corrisponde a Pratica esistente con </w:t>
            </w:r>
            <w:r w:rsidRPr="0085593A">
              <w:rPr>
                <w:rFonts w:cstheme="minorBidi"/>
                <w:sz w:val="16"/>
                <w:szCs w:val="16"/>
              </w:rPr>
              <w:t>IDCASE=(indicare IDCASE esistente)</w:t>
            </w:r>
          </w:p>
        </w:tc>
      </w:tr>
    </w:tbl>
    <w:p w14:paraId="138B43A4" w14:textId="77777777" w:rsidR="007853EE" w:rsidRPr="00A53933" w:rsidRDefault="007853EE" w:rsidP="007853EE">
      <w:pPr>
        <w:ind w:right="425"/>
        <w:jc w:val="both"/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t>In caso di errore verrà quindi restituito un messaggio nel seguente formato:</w:t>
      </w:r>
    </w:p>
    <w:p w14:paraId="60AE9596" w14:textId="77777777" w:rsidR="007853EE" w:rsidRPr="00A53933" w:rsidRDefault="007853EE" w:rsidP="007853EE">
      <w:pPr>
        <w:ind w:right="425"/>
        <w:jc w:val="both"/>
        <w:rPr>
          <w:rFonts w:ascii="Arial" w:hAnsi="Arial" w:cs="Arial"/>
          <w:sz w:val="20"/>
          <w:szCs w:val="20"/>
        </w:rPr>
      </w:pPr>
    </w:p>
    <w:p w14:paraId="24AD7F60" w14:textId="77777777" w:rsidR="007853EE" w:rsidRPr="00987280" w:rsidRDefault="007853EE" w:rsidP="007853EE">
      <w:pPr>
        <w:rPr>
          <w:b/>
          <w:bCs/>
        </w:rPr>
      </w:pPr>
      <w:r w:rsidRPr="0E191B05">
        <w:rPr>
          <w:b/>
          <w:bCs/>
        </w:rPr>
        <w:t>[{</w:t>
      </w:r>
    </w:p>
    <w:p w14:paraId="2EFC3E39" w14:textId="77777777" w:rsidR="007853EE" w:rsidRPr="00987280" w:rsidRDefault="007853EE" w:rsidP="007853EE">
      <w:pPr>
        <w:rPr>
          <w:b/>
          <w:bCs/>
        </w:rPr>
      </w:pPr>
      <w:r w:rsidRPr="0E191B05">
        <w:rPr>
          <w:b/>
          <w:bCs/>
        </w:rPr>
        <w:t xml:space="preserve">   "info":    {</w:t>
      </w:r>
    </w:p>
    <w:p w14:paraId="1DEBDAF7" w14:textId="77777777" w:rsidR="009B7FAA" w:rsidRPr="00987280" w:rsidRDefault="009B7FAA" w:rsidP="009B7FAA">
      <w:pPr>
        <w:rPr>
          <w:b/>
          <w:bCs/>
        </w:rPr>
      </w:pPr>
      <w:r w:rsidRPr="0E191B05">
        <w:rPr>
          <w:b/>
          <w:bCs/>
        </w:rPr>
        <w:t xml:space="preserve">      "resultCode": "-3",</w:t>
      </w:r>
    </w:p>
    <w:p w14:paraId="7C3BE96D" w14:textId="77777777" w:rsidR="009B7FAA" w:rsidRPr="00987280" w:rsidRDefault="009B7FAA" w:rsidP="009B7FAA">
      <w:pPr>
        <w:rPr>
          <w:b/>
          <w:bCs/>
        </w:rPr>
      </w:pPr>
      <w:r w:rsidRPr="0E191B05">
        <w:rPr>
          <w:b/>
          <w:bCs/>
        </w:rPr>
        <w:t xml:space="preserve">      "resultMessage": "Campo IT_POST_DYN_VALUES OBBLIGATORIO NON PRESENTE",</w:t>
      </w:r>
    </w:p>
    <w:p w14:paraId="2177078A" w14:textId="77777777" w:rsidR="007853EE" w:rsidRPr="00987280" w:rsidRDefault="007853EE" w:rsidP="007853EE">
      <w:pPr>
        <w:rPr>
          <w:b/>
          <w:bCs/>
          <w:lang w:val="en-US"/>
        </w:rPr>
      </w:pPr>
      <w:r w:rsidRPr="0E191B05">
        <w:rPr>
          <w:b/>
          <w:bCs/>
        </w:rPr>
        <w:t xml:space="preserve">      </w:t>
      </w:r>
      <w:r w:rsidRPr="0E191B05">
        <w:rPr>
          <w:b/>
          <w:bCs/>
          <w:lang w:val="en-US"/>
        </w:rPr>
        <w:t>"details": []</w:t>
      </w:r>
    </w:p>
    <w:p w14:paraId="6E69063B" w14:textId="77777777" w:rsidR="007853EE" w:rsidRPr="00987280" w:rsidRDefault="007853EE" w:rsidP="007853EE">
      <w:pPr>
        <w:rPr>
          <w:b/>
          <w:bCs/>
          <w:lang w:val="en-US"/>
        </w:rPr>
      </w:pPr>
      <w:r w:rsidRPr="0E191B05">
        <w:rPr>
          <w:b/>
          <w:bCs/>
          <w:lang w:val="en-US"/>
        </w:rPr>
        <w:t xml:space="preserve">   },</w:t>
      </w:r>
    </w:p>
    <w:p w14:paraId="4E21021D" w14:textId="77777777" w:rsidR="007853EE" w:rsidRPr="00987280" w:rsidRDefault="007853EE" w:rsidP="007853EE">
      <w:pPr>
        <w:rPr>
          <w:b/>
          <w:bCs/>
          <w:lang w:val="en-US"/>
        </w:rPr>
      </w:pPr>
      <w:r w:rsidRPr="0E191B05">
        <w:rPr>
          <w:b/>
          <w:bCs/>
          <w:lang w:val="en-US"/>
        </w:rPr>
        <w:t xml:space="preserve">   "appianTicketId": "0"</w:t>
      </w:r>
    </w:p>
    <w:p w14:paraId="635AF5F7" w14:textId="77777777" w:rsidR="007853EE" w:rsidRPr="00987280" w:rsidRDefault="007853EE" w:rsidP="007853EE">
      <w:pPr>
        <w:rPr>
          <w:b/>
          <w:bCs/>
          <w:lang w:val="en-US"/>
        </w:rPr>
      </w:pPr>
      <w:r w:rsidRPr="0E191B05">
        <w:rPr>
          <w:b/>
          <w:bCs/>
          <w:lang w:val="en-US"/>
        </w:rPr>
        <w:lastRenderedPageBreak/>
        <w:t>}]</w:t>
      </w:r>
    </w:p>
    <w:p w14:paraId="339ADFFF" w14:textId="77777777" w:rsidR="00010861" w:rsidRDefault="00010861">
      <w:pPr>
        <w:rPr>
          <w:rFonts w:ascii="Arial" w:hAnsi="Arial" w:cs="Arial"/>
          <w:sz w:val="20"/>
          <w:szCs w:val="20"/>
        </w:rPr>
      </w:pPr>
    </w:p>
    <w:p w14:paraId="578FF641" w14:textId="77777777" w:rsidR="00CD2124" w:rsidRDefault="00CD2124">
      <w:pPr>
        <w:rPr>
          <w:rFonts w:ascii="Arial" w:hAnsi="Arial" w:cs="Arial"/>
          <w:sz w:val="20"/>
          <w:szCs w:val="20"/>
        </w:rPr>
      </w:pPr>
      <w:r w:rsidRPr="0E191B05">
        <w:rPr>
          <w:rFonts w:ascii="Arial" w:hAnsi="Arial" w:cs="Arial"/>
          <w:sz w:val="20"/>
          <w:szCs w:val="20"/>
        </w:rPr>
        <w:br w:type="page"/>
      </w:r>
    </w:p>
    <w:p w14:paraId="48E6F36E" w14:textId="77777777" w:rsidR="00A86744" w:rsidRPr="00B4475F" w:rsidRDefault="004E01F8" w:rsidP="0084439E">
      <w:pPr>
        <w:pStyle w:val="Titolo1"/>
        <w:rPr>
          <w:highlight w:val="yellow"/>
        </w:rPr>
      </w:pPr>
      <w:bookmarkStart w:id="17" w:name="_Toc90281359"/>
      <w:r w:rsidRPr="00B4475F">
        <w:rPr>
          <w:highlight w:val="yellow"/>
        </w:rPr>
        <w:lastRenderedPageBreak/>
        <w:t>ALLEGATI</w:t>
      </w:r>
      <w:bookmarkEnd w:id="17"/>
    </w:p>
    <w:p w14:paraId="5F15984D" w14:textId="77777777" w:rsidR="002E465A" w:rsidRDefault="002E465A" w:rsidP="004E01F8"/>
    <w:p w14:paraId="5A80BDE7" w14:textId="72ACE91E" w:rsidR="004E01F8" w:rsidRPr="00987280" w:rsidRDefault="00A27361" w:rsidP="004E01F8">
      <w:pPr>
        <w:rPr>
          <w:sz w:val="72"/>
          <w:szCs w:val="72"/>
        </w:rPr>
      </w:pPr>
      <w:r>
        <w:rPr>
          <w:sz w:val="72"/>
          <w:szCs w:val="72"/>
        </w:rPr>
        <w:object w:dxaOrig="1376" w:dyaOrig="899" w14:anchorId="309FE5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69pt;height:45pt" o:ole="">
            <v:imagedata r:id="rId14" o:title=""/>
          </v:shape>
          <o:OLEObject Type="Embed" ProgID="Package" ShapeID="_x0000_i1030" DrawAspect="Icon" ObjectID="_1840268452" r:id="rId15"/>
        </w:object>
      </w:r>
    </w:p>
    <w:sectPr w:rsidR="004E01F8" w:rsidRPr="00987280" w:rsidSect="00311E12">
      <w:headerReference w:type="default" r:id="rId16"/>
      <w:footerReference w:type="default" r:id="rId17"/>
      <w:headerReference w:type="first" r:id="rId18"/>
      <w:footerReference w:type="first" r:id="rId19"/>
      <w:endnotePr>
        <w:numFmt w:val="decimal"/>
      </w:endnotePr>
      <w:pgSz w:w="11907" w:h="16840" w:code="9"/>
      <w:pgMar w:top="1985" w:right="1559" w:bottom="1985" w:left="1276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8F025" w14:textId="77777777" w:rsidR="00722617" w:rsidRDefault="00722617">
      <w:r>
        <w:separator/>
      </w:r>
    </w:p>
  </w:endnote>
  <w:endnote w:type="continuationSeparator" w:id="0">
    <w:p w14:paraId="78500242" w14:textId="77777777" w:rsidR="00722617" w:rsidRDefault="00722617">
      <w:r>
        <w:continuationSeparator/>
      </w:r>
    </w:p>
  </w:endnote>
  <w:endnote w:type="continuationNotice" w:id="1">
    <w:p w14:paraId="5BA83D90" w14:textId="77777777" w:rsidR="00722617" w:rsidRDefault="007226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09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309"/>
    </w:tblGrid>
    <w:tr w:rsidR="00FA6898" w:rsidRPr="00400E71" w14:paraId="17B1CFCD" w14:textId="77777777" w:rsidTr="00311E12">
      <w:trPr>
        <w:trHeight w:val="333"/>
      </w:trPr>
      <w:tc>
        <w:tcPr>
          <w:tcW w:w="9309" w:type="dxa"/>
        </w:tcPr>
        <w:p w14:paraId="277A3E39" w14:textId="77777777" w:rsidR="00FA6898" w:rsidRPr="0011226C" w:rsidRDefault="00FA6898" w:rsidP="0011226C">
          <w:pPr>
            <w:pStyle w:val="Pidipagina"/>
            <w:keepLines/>
            <w:rPr>
              <w:rFonts w:ascii="Arial" w:hAnsi="Arial"/>
              <w:szCs w:val="20"/>
            </w:rPr>
          </w:pPr>
          <w:r w:rsidRPr="0011226C">
            <w:rPr>
              <w:rFonts w:ascii="Arial" w:hAnsi="Arial"/>
              <w:szCs w:val="20"/>
            </w:rPr>
            <w:t>Codice di riservatezza: Uso Interno</w:t>
          </w:r>
        </w:p>
      </w:tc>
    </w:tr>
  </w:tbl>
  <w:p w14:paraId="1B7D9CB4" w14:textId="77777777" w:rsidR="00FA6898" w:rsidRPr="00893F58" w:rsidRDefault="00FA6898" w:rsidP="00893F58">
    <w:pPr>
      <w:pStyle w:val="Pidipagina"/>
      <w:rPr>
        <w:rStyle w:val="Numeropagin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0" w:type="dxa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180"/>
    </w:tblGrid>
    <w:tr w:rsidR="00FA6898" w:rsidRPr="00400E71" w14:paraId="3565522D" w14:textId="77777777">
      <w:tc>
        <w:tcPr>
          <w:tcW w:w="9180" w:type="dxa"/>
        </w:tcPr>
        <w:p w14:paraId="3C23684E" w14:textId="77777777" w:rsidR="00FA6898" w:rsidRPr="0011226C" w:rsidRDefault="00FA6898" w:rsidP="0011226C">
          <w:pPr>
            <w:pStyle w:val="Pidipagina"/>
            <w:keepLines/>
            <w:rPr>
              <w:rFonts w:ascii="Arial" w:hAnsi="Arial"/>
              <w:szCs w:val="20"/>
            </w:rPr>
          </w:pPr>
          <w:r w:rsidRPr="0011226C">
            <w:rPr>
              <w:rFonts w:ascii="Arial" w:hAnsi="Arial"/>
              <w:szCs w:val="20"/>
            </w:rPr>
            <w:t>Codice di riservatezza: Uso Interno</w:t>
          </w:r>
        </w:p>
      </w:tc>
    </w:tr>
  </w:tbl>
  <w:p w14:paraId="0B0E5A06" w14:textId="77777777" w:rsidR="00FA6898" w:rsidRPr="00893F58" w:rsidRDefault="00FA6898" w:rsidP="00893F5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1866" w14:textId="77777777" w:rsidR="00722617" w:rsidRDefault="00722617">
      <w:r>
        <w:separator/>
      </w:r>
    </w:p>
  </w:footnote>
  <w:footnote w:type="continuationSeparator" w:id="0">
    <w:p w14:paraId="7AF3EF21" w14:textId="77777777" w:rsidR="00722617" w:rsidRDefault="00722617">
      <w:r>
        <w:continuationSeparator/>
      </w:r>
    </w:p>
  </w:footnote>
  <w:footnote w:type="continuationNotice" w:id="1">
    <w:p w14:paraId="0E09F8CE" w14:textId="77777777" w:rsidR="00722617" w:rsidRDefault="007226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22"/>
      <w:gridCol w:w="4079"/>
      <w:gridCol w:w="1280"/>
    </w:tblGrid>
    <w:tr w:rsidR="00FA6898" w:rsidRPr="00311E12" w14:paraId="41EA426A" w14:textId="77777777" w:rsidTr="00EF08CE">
      <w:trPr>
        <w:cantSplit/>
        <w:trHeight w:val="492"/>
      </w:trPr>
      <w:tc>
        <w:tcPr>
          <w:tcW w:w="39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67406667" w14:textId="77777777" w:rsidR="00FA6898" w:rsidRPr="00311E12" w:rsidRDefault="00FA6898" w:rsidP="00311E12">
          <w:pPr>
            <w:spacing w:before="20" w:after="2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object w:dxaOrig="2805" w:dyaOrig="555" w14:anchorId="7095E66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2in;height:21.6pt" o:ole="">
                <v:imagedata r:id="rId1" o:title=""/>
              </v:shape>
              <o:OLEObject Type="Embed" ProgID="PBrush" ShapeID="_x0000_i1026" DrawAspect="Content" ObjectID="_1840268453" r:id="rId2"/>
            </w:object>
          </w:r>
        </w:p>
      </w:tc>
      <w:tc>
        <w:tcPr>
          <w:tcW w:w="407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692FCE94" w14:textId="77777777" w:rsidR="00FA6898" w:rsidRPr="00311E12" w:rsidRDefault="00FA6898" w:rsidP="00311E12">
          <w:pPr>
            <w:spacing w:before="20" w:after="2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8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A14FAE6" w14:textId="77777777" w:rsidR="00FA6898" w:rsidRPr="00311E12" w:rsidRDefault="00FA6898" w:rsidP="00311E12">
          <w:pPr>
            <w:spacing w:before="20" w:after="20"/>
            <w:rPr>
              <w:rFonts w:ascii="Arial" w:hAnsi="Arial" w:cs="Arial"/>
              <w:sz w:val="16"/>
              <w:szCs w:val="16"/>
            </w:rPr>
          </w:pPr>
        </w:p>
      </w:tc>
    </w:tr>
    <w:tr w:rsidR="00FA6898" w:rsidRPr="00311E12" w14:paraId="73F521EB" w14:textId="77777777" w:rsidTr="00EF08CE">
      <w:trPr>
        <w:cantSplit/>
        <w:trHeight w:val="370"/>
      </w:trPr>
      <w:tc>
        <w:tcPr>
          <w:tcW w:w="3922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5302B5D2" w14:textId="77777777" w:rsidR="00FA6898" w:rsidRPr="00311E12" w:rsidRDefault="00FA6898" w:rsidP="00311E12">
          <w:pPr>
            <w:spacing w:before="20" w:after="20"/>
            <w:ind w:left="1490" w:hanging="1490"/>
            <w:rPr>
              <w:rFonts w:ascii="Arial" w:hAnsi="Arial" w:cs="Arial"/>
              <w:b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Tipo documento: </w:t>
          </w:r>
          <w:r w:rsidRPr="00311E12">
            <w:rPr>
              <w:rFonts w:ascii="Arial" w:hAnsi="Arial" w:cs="Arial"/>
              <w:sz w:val="16"/>
              <w:szCs w:val="16"/>
            </w:rPr>
            <w:tab/>
            <w:t>Interface Agreement</w:t>
          </w:r>
        </w:p>
      </w:tc>
      <w:tc>
        <w:tcPr>
          <w:tcW w:w="4079" w:type="dxa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2A0626E9" w14:textId="77777777" w:rsidR="00FA6898" w:rsidRPr="00311E12" w:rsidRDefault="00FA6898" w:rsidP="00311E12">
          <w:pPr>
            <w:spacing w:before="20" w:after="20"/>
            <w:ind w:left="1490" w:hanging="149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>Codice documento:</w:t>
          </w:r>
        </w:p>
      </w:tc>
      <w:tc>
        <w:tcPr>
          <w:tcW w:w="1280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490F8885" w14:textId="77777777" w:rsidR="00FA6898" w:rsidRPr="00311E12" w:rsidRDefault="00FA6898" w:rsidP="003E04A6">
          <w:pPr>
            <w:rPr>
              <w:rFonts w:ascii="Arial" w:hAnsi="Arial" w:cs="Arial"/>
              <w:sz w:val="16"/>
              <w:szCs w:val="16"/>
            </w:rPr>
          </w:pP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t xml:space="preserve">Pag. </w:t>
          </w: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fldChar w:fldCharType="begin"/>
          </w: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Numeropagina"/>
              <w:rFonts w:ascii="Arial" w:hAnsi="Arial" w:cs="Arial"/>
              <w:noProof/>
              <w:sz w:val="16"/>
              <w:szCs w:val="16"/>
            </w:rPr>
            <w:t>4</w:t>
          </w: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fldChar w:fldCharType="end"/>
          </w: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t>/</w:t>
          </w:r>
          <w:r>
            <w:rPr>
              <w:rStyle w:val="Numeropagina"/>
              <w:rFonts w:ascii="Arial" w:hAnsi="Arial" w:cs="Arial"/>
              <w:sz w:val="16"/>
              <w:szCs w:val="16"/>
            </w:rPr>
            <w:t>21</w:t>
          </w:r>
        </w:p>
      </w:tc>
    </w:tr>
    <w:tr w:rsidR="00FA6898" w:rsidRPr="00311E12" w14:paraId="45EAE5DB" w14:textId="77777777" w:rsidTr="00EF08CE">
      <w:trPr>
        <w:cantSplit/>
        <w:trHeight w:val="370"/>
      </w:trPr>
      <w:tc>
        <w:tcPr>
          <w:tcW w:w="8001" w:type="dxa"/>
          <w:gridSpan w:val="2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1E2318C7" w14:textId="77777777" w:rsidR="00FA6898" w:rsidRPr="00311E12" w:rsidRDefault="00FA6898" w:rsidP="000236AE">
          <w:pPr>
            <w:spacing w:before="20" w:after="20"/>
            <w:ind w:left="1490" w:hanging="149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Titolo Documento: </w:t>
          </w:r>
          <w:r w:rsidRPr="00311E12">
            <w:rPr>
              <w:rFonts w:ascii="Arial" w:hAnsi="Arial" w:cs="Arial"/>
              <w:sz w:val="16"/>
              <w:szCs w:val="16"/>
            </w:rPr>
            <w:tab/>
          </w:r>
          <w:r w:rsidRPr="00FD2D75">
            <w:rPr>
              <w:rFonts w:ascii="Arial" w:hAnsi="Arial" w:cs="Arial"/>
              <w:noProof/>
              <w:sz w:val="16"/>
              <w:szCs w:val="16"/>
            </w:rPr>
            <w:t>Interface Agreement Servizi SD per BPM</w:t>
          </w:r>
          <w:r w:rsidR="00BE25CD">
            <w:rPr>
              <w:rFonts w:ascii="Arial" w:hAnsi="Arial" w:cs="Arial"/>
              <w:noProof/>
              <w:sz w:val="16"/>
              <w:szCs w:val="16"/>
            </w:rPr>
            <w:t>_126440</w:t>
          </w:r>
        </w:p>
      </w:tc>
      <w:tc>
        <w:tcPr>
          <w:tcW w:w="1280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437A4D0E" w14:textId="77777777" w:rsidR="00FA6898" w:rsidRPr="00311E12" w:rsidRDefault="00FA6898" w:rsidP="000236AE">
          <w:pPr>
            <w:rPr>
              <w:rStyle w:val="Numeropagina"/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Stato Docum: </w:t>
          </w:r>
          <w:r>
            <w:rPr>
              <w:rFonts w:ascii="Arial" w:hAnsi="Arial" w:cs="Arial"/>
              <w:sz w:val="16"/>
              <w:szCs w:val="16"/>
            </w:rPr>
            <w:t>Definitivo</w:t>
          </w:r>
        </w:p>
      </w:tc>
    </w:tr>
    <w:tr w:rsidR="00FA6898" w:rsidRPr="007521BB" w14:paraId="3CD81FDD" w14:textId="77777777" w:rsidTr="00EF08CE">
      <w:trPr>
        <w:cantSplit/>
        <w:trHeight w:val="432"/>
      </w:trPr>
      <w:tc>
        <w:tcPr>
          <w:tcW w:w="3922" w:type="dxa"/>
          <w:tcBorders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5F80DF3E" w14:textId="0D35AFAB" w:rsidR="00FA6898" w:rsidRPr="00311E12" w:rsidRDefault="00FA6898" w:rsidP="00311E12">
          <w:pPr>
            <w:tabs>
              <w:tab w:val="left" w:pos="1064"/>
            </w:tabs>
            <w:spacing w:before="20" w:after="2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Data: </w:t>
          </w:r>
          <w:r w:rsidRPr="00311E12">
            <w:rPr>
              <w:rFonts w:ascii="Arial" w:hAnsi="Arial" w:cs="Arial"/>
              <w:sz w:val="16"/>
              <w:szCs w:val="16"/>
            </w:rPr>
            <w:fldChar w:fldCharType="begin"/>
          </w:r>
          <w:r w:rsidRPr="00311E12">
            <w:rPr>
              <w:rFonts w:ascii="Arial" w:hAnsi="Arial" w:cs="Arial"/>
              <w:sz w:val="16"/>
              <w:szCs w:val="16"/>
            </w:rPr>
            <w:instrText xml:space="preserve"> DATE   \* MERGEFORMAT </w:instrText>
          </w:r>
          <w:r w:rsidRPr="00311E12">
            <w:rPr>
              <w:rFonts w:ascii="Arial" w:hAnsi="Arial" w:cs="Arial"/>
              <w:sz w:val="16"/>
              <w:szCs w:val="16"/>
            </w:rPr>
            <w:fldChar w:fldCharType="separate"/>
          </w:r>
          <w:r w:rsidR="00A27361">
            <w:rPr>
              <w:rFonts w:ascii="Arial" w:hAnsi="Arial" w:cs="Arial"/>
              <w:noProof/>
              <w:sz w:val="16"/>
              <w:szCs w:val="16"/>
            </w:rPr>
            <w:t>14/05/2026</w:t>
          </w:r>
          <w:r w:rsidRPr="00311E12"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6E0141CF" w14:textId="77777777" w:rsidR="00FA6898" w:rsidRPr="00311E12" w:rsidRDefault="00FA6898" w:rsidP="00DC1D16">
          <w:pPr>
            <w:tabs>
              <w:tab w:val="left" w:pos="1064"/>
            </w:tabs>
            <w:spacing w:before="20" w:after="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Versione: 0.10</w:t>
          </w:r>
        </w:p>
      </w:tc>
      <w:tc>
        <w:tcPr>
          <w:tcW w:w="5359" w:type="dxa"/>
          <w:gridSpan w:val="2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41469ECE" w14:textId="77777777" w:rsidR="00FA6898" w:rsidRPr="000F1C3E" w:rsidRDefault="00FA6898" w:rsidP="00311E12">
          <w:pPr>
            <w:tabs>
              <w:tab w:val="left" w:pos="1010"/>
            </w:tabs>
            <w:spacing w:before="20" w:after="20"/>
            <w:rPr>
              <w:rFonts w:ascii="Arial" w:hAnsi="Arial" w:cs="Arial"/>
              <w:sz w:val="16"/>
              <w:szCs w:val="16"/>
              <w:lang w:val="en-US"/>
            </w:rPr>
          </w:pPr>
          <w:r w:rsidRPr="000F1C3E">
            <w:rPr>
              <w:rFonts w:ascii="Arial" w:hAnsi="Arial" w:cs="Arial"/>
              <w:sz w:val="16"/>
              <w:szCs w:val="16"/>
              <w:lang w:val="en-US"/>
            </w:rPr>
            <w:t xml:space="preserve">Nome file: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 w:rsidRPr="000F1C3E">
            <w:rPr>
              <w:rFonts w:ascii="Arial" w:hAnsi="Arial" w:cs="Arial"/>
              <w:sz w:val="16"/>
              <w:szCs w:val="16"/>
              <w:lang w:val="en-US"/>
            </w:rPr>
            <w:instrText xml:space="preserve"> FILENAME 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  <w:lang w:val="en-US"/>
            </w:rPr>
            <w:t>Interface Agreement Servizi SD per BPM_</w:t>
          </w:r>
          <w:r w:rsidR="00BE25CD">
            <w:rPr>
              <w:rFonts w:ascii="Arial" w:hAnsi="Arial" w:cs="Arial"/>
              <w:noProof/>
              <w:sz w:val="16"/>
              <w:szCs w:val="16"/>
            </w:rPr>
            <w:t>_</w:t>
          </w:r>
          <w:r w:rsidR="00B54759">
            <w:rPr>
              <w:rFonts w:ascii="Arial" w:hAnsi="Arial" w:cs="Arial"/>
              <w:noProof/>
              <w:sz w:val="16"/>
              <w:szCs w:val="16"/>
            </w:rPr>
            <w:t>ANC</w:t>
          </w:r>
          <w:r w:rsidR="00BE25CD">
            <w:rPr>
              <w:rFonts w:ascii="Arial" w:hAnsi="Arial" w:cs="Arial"/>
              <w:noProof/>
              <w:sz w:val="16"/>
              <w:szCs w:val="16"/>
            </w:rPr>
            <w:t>_</w:t>
          </w:r>
          <w:r>
            <w:rPr>
              <w:rFonts w:ascii="Arial" w:hAnsi="Arial" w:cs="Arial"/>
              <w:noProof/>
              <w:sz w:val="16"/>
              <w:szCs w:val="16"/>
              <w:lang w:val="en-US"/>
            </w:rPr>
            <w:t>ver</w:t>
          </w:r>
          <w:r w:rsidR="00BB2C49">
            <w:rPr>
              <w:rFonts w:ascii="Arial" w:hAnsi="Arial" w:cs="Arial"/>
              <w:noProof/>
              <w:sz w:val="16"/>
              <w:szCs w:val="16"/>
              <w:lang w:val="en-US"/>
            </w:rPr>
            <w:t>1.0</w:t>
          </w:r>
          <w:r>
            <w:rPr>
              <w:rFonts w:ascii="Arial" w:hAnsi="Arial" w:cs="Arial"/>
              <w:noProof/>
              <w:sz w:val="16"/>
              <w:szCs w:val="16"/>
              <w:lang w:val="en-US"/>
            </w:rPr>
            <w:t>.docx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4D47215F" w14:textId="77777777" w:rsidR="00FA6898" w:rsidRPr="000F1C3E" w:rsidRDefault="00FA6898" w:rsidP="00311E12">
          <w:pPr>
            <w:tabs>
              <w:tab w:val="left" w:pos="1010"/>
            </w:tabs>
            <w:spacing w:before="20" w:after="20"/>
            <w:rPr>
              <w:rFonts w:ascii="Arial" w:hAnsi="Arial" w:cs="Arial"/>
              <w:sz w:val="16"/>
              <w:szCs w:val="16"/>
              <w:lang w:val="en-US"/>
            </w:rPr>
          </w:pPr>
          <w:r w:rsidRPr="000F1C3E">
            <w:rPr>
              <w:rFonts w:ascii="Arial" w:hAnsi="Arial" w:cs="Arial"/>
              <w:sz w:val="16"/>
              <w:szCs w:val="16"/>
              <w:lang w:val="en-US"/>
            </w:rPr>
            <w:t>Doc. Attachment N.: 0</w:t>
          </w:r>
        </w:p>
      </w:tc>
    </w:tr>
  </w:tbl>
  <w:p w14:paraId="4A4B3FC5" w14:textId="77777777" w:rsidR="00FA6898" w:rsidRPr="00680F57" w:rsidRDefault="00FA6898" w:rsidP="00893F58">
    <w:pPr>
      <w:pStyle w:val="Intestazione"/>
      <w:rPr>
        <w:szCs w:val="16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22"/>
      <w:gridCol w:w="4079"/>
      <w:gridCol w:w="1280"/>
    </w:tblGrid>
    <w:tr w:rsidR="00FA6898" w:rsidRPr="00311E12" w14:paraId="0AC0D551" w14:textId="77777777" w:rsidTr="00311E12">
      <w:trPr>
        <w:cantSplit/>
        <w:trHeight w:val="492"/>
      </w:trPr>
      <w:tc>
        <w:tcPr>
          <w:tcW w:w="39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13DC57F3" w14:textId="77777777" w:rsidR="00FA6898" w:rsidRPr="00311E12" w:rsidRDefault="00FA6898" w:rsidP="00C61669">
          <w:pPr>
            <w:spacing w:before="20" w:after="2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object w:dxaOrig="2805" w:dyaOrig="555" w14:anchorId="41B427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2in;height:21.6pt">
                <v:imagedata r:id="rId1" o:title=""/>
              </v:shape>
              <o:OLEObject Type="Embed" ProgID="PBrush" ShapeID="_x0000_i1027" DrawAspect="Content" ObjectID="_1840268454" r:id="rId2"/>
            </w:object>
          </w:r>
        </w:p>
      </w:tc>
      <w:tc>
        <w:tcPr>
          <w:tcW w:w="407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380D7958" w14:textId="77777777" w:rsidR="00FA6898" w:rsidRPr="00311E12" w:rsidRDefault="00FA6898" w:rsidP="00C61669">
          <w:pPr>
            <w:spacing w:before="20" w:after="2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28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77F4F0A5" w14:textId="77777777" w:rsidR="00FA6898" w:rsidRPr="00311E12" w:rsidRDefault="00FA6898" w:rsidP="00C61669">
          <w:pPr>
            <w:spacing w:before="20" w:after="20"/>
            <w:rPr>
              <w:rFonts w:ascii="Arial" w:hAnsi="Arial" w:cs="Arial"/>
              <w:sz w:val="16"/>
              <w:szCs w:val="16"/>
            </w:rPr>
          </w:pPr>
        </w:p>
      </w:tc>
    </w:tr>
    <w:tr w:rsidR="00FA6898" w:rsidRPr="00311E12" w14:paraId="25CAC987" w14:textId="77777777" w:rsidTr="00311E12">
      <w:trPr>
        <w:cantSplit/>
        <w:trHeight w:val="370"/>
      </w:trPr>
      <w:tc>
        <w:tcPr>
          <w:tcW w:w="3922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22C44325" w14:textId="77777777" w:rsidR="00FA6898" w:rsidRPr="00311E12" w:rsidRDefault="00FA6898" w:rsidP="00C61669">
          <w:pPr>
            <w:spacing w:before="20" w:after="20"/>
            <w:ind w:left="1490" w:hanging="1490"/>
            <w:rPr>
              <w:rFonts w:ascii="Arial" w:hAnsi="Arial" w:cs="Arial"/>
              <w:b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Tipo documento: </w:t>
          </w:r>
          <w:r w:rsidRPr="00311E12">
            <w:rPr>
              <w:rFonts w:ascii="Arial" w:hAnsi="Arial" w:cs="Arial"/>
              <w:sz w:val="16"/>
              <w:szCs w:val="16"/>
            </w:rPr>
            <w:tab/>
            <w:t>Interface Agreement</w:t>
          </w:r>
        </w:p>
      </w:tc>
      <w:tc>
        <w:tcPr>
          <w:tcW w:w="4079" w:type="dxa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5E509730" w14:textId="77777777" w:rsidR="00FA6898" w:rsidRPr="00311E12" w:rsidRDefault="00FA6898" w:rsidP="00C61669">
          <w:pPr>
            <w:spacing w:before="20" w:after="20"/>
            <w:ind w:left="1490" w:hanging="149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>Codice documento:</w:t>
          </w:r>
        </w:p>
      </w:tc>
      <w:tc>
        <w:tcPr>
          <w:tcW w:w="1280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54C507D8" w14:textId="77777777" w:rsidR="00FA6898" w:rsidRPr="00311E12" w:rsidRDefault="00FA6898" w:rsidP="003E04A6">
          <w:pPr>
            <w:rPr>
              <w:rFonts w:ascii="Arial" w:hAnsi="Arial" w:cs="Arial"/>
              <w:sz w:val="16"/>
              <w:szCs w:val="16"/>
            </w:rPr>
          </w:pPr>
          <w:r w:rsidRPr="00311E12">
            <w:rPr>
              <w:rStyle w:val="Numeropagina"/>
              <w:rFonts w:ascii="Arial" w:hAnsi="Arial" w:cs="Arial"/>
              <w:sz w:val="16"/>
              <w:szCs w:val="16"/>
            </w:rPr>
            <w:t xml:space="preserve">Pag. </w:t>
          </w:r>
          <w:r>
            <w:rPr>
              <w:rStyle w:val="Numeropagina"/>
              <w:rFonts w:ascii="Arial" w:hAnsi="Arial" w:cs="Arial"/>
              <w:sz w:val="16"/>
              <w:szCs w:val="16"/>
            </w:rPr>
            <w:t>1/21</w:t>
          </w:r>
        </w:p>
      </w:tc>
    </w:tr>
    <w:tr w:rsidR="00FA6898" w:rsidRPr="00311E12" w14:paraId="3B93C4F9" w14:textId="77777777" w:rsidTr="00EF08CE">
      <w:trPr>
        <w:cantSplit/>
        <w:trHeight w:val="370"/>
      </w:trPr>
      <w:tc>
        <w:tcPr>
          <w:tcW w:w="8001" w:type="dxa"/>
          <w:gridSpan w:val="2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14:paraId="6FA214A2" w14:textId="77777777" w:rsidR="00FA6898" w:rsidRPr="00311E12" w:rsidRDefault="00FA6898" w:rsidP="00C61669">
          <w:pPr>
            <w:spacing w:before="20" w:after="20"/>
            <w:ind w:left="1490" w:hanging="149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Titolo Documento: </w:t>
          </w:r>
          <w:r w:rsidRPr="00311E12">
            <w:rPr>
              <w:rFonts w:ascii="Arial" w:hAnsi="Arial" w:cs="Arial"/>
              <w:sz w:val="16"/>
              <w:szCs w:val="16"/>
            </w:rPr>
            <w:tab/>
          </w:r>
          <w:r w:rsidRPr="00FD2D75">
            <w:rPr>
              <w:rFonts w:ascii="Arial" w:hAnsi="Arial" w:cs="Arial"/>
              <w:noProof/>
              <w:sz w:val="16"/>
              <w:szCs w:val="16"/>
            </w:rPr>
            <w:t>Interface Agreement Servizi SD per BPM</w:t>
          </w:r>
          <w:r w:rsidR="00CF62E4">
            <w:rPr>
              <w:rFonts w:ascii="Arial" w:hAnsi="Arial" w:cs="Arial"/>
              <w:noProof/>
              <w:sz w:val="16"/>
              <w:szCs w:val="16"/>
            </w:rPr>
            <w:t>_12644</w:t>
          </w:r>
          <w:r w:rsidR="00284256">
            <w:rPr>
              <w:rFonts w:ascii="Arial" w:hAnsi="Arial" w:cs="Arial"/>
              <w:noProof/>
              <w:sz w:val="16"/>
              <w:szCs w:val="16"/>
            </w:rPr>
            <w:t>0</w:t>
          </w:r>
        </w:p>
      </w:tc>
      <w:tc>
        <w:tcPr>
          <w:tcW w:w="1280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37FE8DD4" w14:textId="77777777" w:rsidR="00FA6898" w:rsidRPr="00311E12" w:rsidRDefault="00FA6898" w:rsidP="00C61669">
          <w:pPr>
            <w:rPr>
              <w:rStyle w:val="Numeropagina"/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>Stato Docum</w:t>
          </w:r>
          <w:r>
            <w:rPr>
              <w:rFonts w:ascii="Arial" w:hAnsi="Arial" w:cs="Arial"/>
              <w:sz w:val="16"/>
              <w:szCs w:val="16"/>
            </w:rPr>
            <w:t>: Definitivo</w:t>
          </w:r>
        </w:p>
      </w:tc>
    </w:tr>
    <w:tr w:rsidR="00FA6898" w:rsidRPr="007521BB" w14:paraId="24EFC268" w14:textId="77777777" w:rsidTr="00311E12">
      <w:trPr>
        <w:cantSplit/>
        <w:trHeight w:val="432"/>
      </w:trPr>
      <w:tc>
        <w:tcPr>
          <w:tcW w:w="3922" w:type="dxa"/>
          <w:tcBorders>
            <w:left w:val="single" w:sz="6" w:space="0" w:color="auto"/>
            <w:bottom w:val="single" w:sz="4" w:space="0" w:color="auto"/>
            <w:right w:val="single" w:sz="4" w:space="0" w:color="auto"/>
          </w:tcBorders>
        </w:tcPr>
        <w:p w14:paraId="2EF85ED2" w14:textId="3AB86D62" w:rsidR="00FA6898" w:rsidRPr="00311E12" w:rsidRDefault="00FA6898" w:rsidP="009A2172">
          <w:pPr>
            <w:tabs>
              <w:tab w:val="left" w:pos="1064"/>
            </w:tabs>
            <w:spacing w:before="20" w:after="20"/>
            <w:rPr>
              <w:rFonts w:ascii="Arial" w:hAnsi="Arial" w:cs="Arial"/>
              <w:sz w:val="16"/>
              <w:szCs w:val="16"/>
            </w:rPr>
          </w:pPr>
          <w:r w:rsidRPr="00311E12">
            <w:rPr>
              <w:rFonts w:ascii="Arial" w:hAnsi="Arial" w:cs="Arial"/>
              <w:sz w:val="16"/>
              <w:szCs w:val="16"/>
            </w:rPr>
            <w:t xml:space="preserve">Data: </w:t>
          </w:r>
          <w:r w:rsidRPr="00311E12">
            <w:rPr>
              <w:rFonts w:ascii="Arial" w:hAnsi="Arial" w:cs="Arial"/>
              <w:sz w:val="16"/>
              <w:szCs w:val="16"/>
            </w:rPr>
            <w:fldChar w:fldCharType="begin"/>
          </w:r>
          <w:r w:rsidRPr="00311E12">
            <w:rPr>
              <w:rFonts w:ascii="Arial" w:hAnsi="Arial" w:cs="Arial"/>
              <w:sz w:val="16"/>
              <w:szCs w:val="16"/>
            </w:rPr>
            <w:instrText xml:space="preserve"> DATE   \* MERGEFORMAT </w:instrText>
          </w:r>
          <w:r w:rsidRPr="00311E12">
            <w:rPr>
              <w:rFonts w:ascii="Arial" w:hAnsi="Arial" w:cs="Arial"/>
              <w:sz w:val="16"/>
              <w:szCs w:val="16"/>
            </w:rPr>
            <w:fldChar w:fldCharType="separate"/>
          </w:r>
          <w:r w:rsidR="00A27361">
            <w:rPr>
              <w:rFonts w:ascii="Arial" w:hAnsi="Arial" w:cs="Arial"/>
              <w:noProof/>
              <w:sz w:val="16"/>
              <w:szCs w:val="16"/>
            </w:rPr>
            <w:t>14/05/2026</w:t>
          </w:r>
          <w:r w:rsidRPr="00311E12"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095A7A61" w14:textId="77777777" w:rsidR="00FA6898" w:rsidRPr="00311E12" w:rsidRDefault="00FA6898" w:rsidP="00DC1D16">
          <w:pPr>
            <w:tabs>
              <w:tab w:val="left" w:pos="1064"/>
            </w:tabs>
            <w:spacing w:before="20" w:after="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Versione: 0.10</w:t>
          </w:r>
          <w:r>
            <w:rPr>
              <w:rFonts w:ascii="Arial" w:hAnsi="Arial" w:cs="Arial"/>
              <w:sz w:val="16"/>
              <w:szCs w:val="16"/>
            </w:rPr>
            <w:tab/>
          </w:r>
        </w:p>
      </w:tc>
      <w:tc>
        <w:tcPr>
          <w:tcW w:w="5359" w:type="dxa"/>
          <w:gridSpan w:val="2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6" w:space="0" w:color="auto"/>
          </w:tcBorders>
        </w:tcPr>
        <w:p w14:paraId="6F1597C7" w14:textId="77777777" w:rsidR="00FA6898" w:rsidRPr="000F5333" w:rsidRDefault="00FA6898" w:rsidP="00107631">
          <w:pPr>
            <w:tabs>
              <w:tab w:val="left" w:pos="1010"/>
            </w:tabs>
            <w:spacing w:before="20" w:after="20"/>
            <w:rPr>
              <w:rFonts w:ascii="Arial" w:hAnsi="Arial" w:cs="Arial"/>
              <w:sz w:val="16"/>
              <w:szCs w:val="16"/>
              <w:lang w:val="en-US"/>
            </w:rPr>
          </w:pPr>
          <w:r w:rsidRPr="000F1C3E">
            <w:rPr>
              <w:rFonts w:ascii="Arial" w:hAnsi="Arial" w:cs="Arial"/>
              <w:sz w:val="16"/>
              <w:szCs w:val="16"/>
              <w:lang w:val="en-US"/>
            </w:rPr>
            <w:t xml:space="preserve">Nome file: </w:t>
          </w:r>
          <w:r>
            <w:rPr>
              <w:rFonts w:ascii="Arial" w:hAnsi="Arial" w:cs="Arial"/>
              <w:sz w:val="16"/>
              <w:szCs w:val="16"/>
            </w:rPr>
            <w:fldChar w:fldCharType="begin"/>
          </w:r>
          <w:r w:rsidRPr="000F1C3E">
            <w:rPr>
              <w:rFonts w:ascii="Arial" w:hAnsi="Arial" w:cs="Arial"/>
              <w:sz w:val="16"/>
              <w:szCs w:val="16"/>
              <w:lang w:val="en-US"/>
            </w:rPr>
            <w:instrText xml:space="preserve"> FILENAME 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  <w:lang w:val="en-US"/>
            </w:rPr>
            <w:t>Interface Agreement Servizi SD per BPM_</w:t>
          </w:r>
          <w:r w:rsidR="004007E1">
            <w:rPr>
              <w:rFonts w:ascii="Arial" w:hAnsi="Arial" w:cs="Arial"/>
              <w:noProof/>
              <w:sz w:val="16"/>
              <w:szCs w:val="16"/>
              <w:lang w:val="en-US"/>
            </w:rPr>
            <w:t>ANC</w:t>
          </w:r>
          <w:r w:rsidR="00284256">
            <w:rPr>
              <w:rFonts w:ascii="Arial" w:hAnsi="Arial" w:cs="Arial"/>
              <w:noProof/>
              <w:sz w:val="16"/>
              <w:szCs w:val="16"/>
              <w:lang w:val="en-US"/>
            </w:rPr>
            <w:t>_</w:t>
          </w:r>
          <w:r>
            <w:rPr>
              <w:rFonts w:ascii="Arial" w:hAnsi="Arial" w:cs="Arial"/>
              <w:noProof/>
              <w:sz w:val="16"/>
              <w:szCs w:val="16"/>
              <w:lang w:val="en-US"/>
            </w:rPr>
            <w:t>ver</w:t>
          </w:r>
          <w:r w:rsidR="00BB2C49">
            <w:rPr>
              <w:rFonts w:ascii="Arial" w:hAnsi="Arial" w:cs="Arial"/>
              <w:noProof/>
              <w:sz w:val="16"/>
              <w:szCs w:val="16"/>
              <w:lang w:val="en-US"/>
            </w:rPr>
            <w:t>1.0</w:t>
          </w:r>
          <w:r>
            <w:rPr>
              <w:rFonts w:ascii="Arial" w:hAnsi="Arial" w:cs="Arial"/>
              <w:noProof/>
              <w:sz w:val="16"/>
              <w:szCs w:val="16"/>
              <w:lang w:val="en-US"/>
            </w:rPr>
            <w:t>.docx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</w:p>
        <w:p w14:paraId="2A6CA481" w14:textId="77777777" w:rsidR="00FA6898" w:rsidRPr="000F5333" w:rsidRDefault="00FA6898" w:rsidP="00107631">
          <w:pPr>
            <w:tabs>
              <w:tab w:val="left" w:pos="1010"/>
            </w:tabs>
            <w:spacing w:before="20" w:after="20"/>
            <w:rPr>
              <w:rFonts w:ascii="Arial" w:hAnsi="Arial" w:cs="Arial"/>
              <w:sz w:val="16"/>
              <w:szCs w:val="16"/>
              <w:lang w:val="en-US"/>
            </w:rPr>
          </w:pPr>
          <w:r w:rsidRPr="000F5333">
            <w:rPr>
              <w:rFonts w:ascii="Arial" w:hAnsi="Arial" w:cs="Arial"/>
              <w:sz w:val="16"/>
              <w:szCs w:val="16"/>
              <w:lang w:val="en-US"/>
            </w:rPr>
            <w:t>Doc. Attachment N.: 0</w:t>
          </w:r>
        </w:p>
      </w:tc>
    </w:tr>
  </w:tbl>
  <w:p w14:paraId="1D01C595" w14:textId="77777777" w:rsidR="00FA6898" w:rsidRPr="000F5333" w:rsidRDefault="00FA6898" w:rsidP="000F728C">
    <w:pPr>
      <w:pStyle w:val="Intestazion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60F4"/>
    <w:multiLevelType w:val="hybridMultilevel"/>
    <w:tmpl w:val="91562A6A"/>
    <w:lvl w:ilvl="0" w:tplc="7D1E492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7ED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E7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B81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CA4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E9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6E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01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E6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47CF5"/>
    <w:multiLevelType w:val="hybridMultilevel"/>
    <w:tmpl w:val="373200C4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B79226B"/>
    <w:multiLevelType w:val="singleLevel"/>
    <w:tmpl w:val="9AFADD0E"/>
    <w:lvl w:ilvl="0">
      <w:start w:val="1"/>
      <w:numFmt w:val="bullet"/>
      <w:pStyle w:val="Direttiva2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3B47AC4"/>
    <w:multiLevelType w:val="hybridMultilevel"/>
    <w:tmpl w:val="15C205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ED0888"/>
    <w:multiLevelType w:val="hybridMultilevel"/>
    <w:tmpl w:val="FDA66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43E32"/>
    <w:multiLevelType w:val="multilevel"/>
    <w:tmpl w:val="04E66F40"/>
    <w:lvl w:ilvl="0">
      <w:start w:val="1"/>
      <w:numFmt w:val="decimal"/>
      <w:pStyle w:val="Puntoelenco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B8C28FA"/>
    <w:multiLevelType w:val="hybridMultilevel"/>
    <w:tmpl w:val="7F4613D2"/>
    <w:lvl w:ilvl="0" w:tplc="DD3848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5BA5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D84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E3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EC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83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F2A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0F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28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87B09"/>
    <w:multiLevelType w:val="hybridMultilevel"/>
    <w:tmpl w:val="A3DCE282"/>
    <w:lvl w:ilvl="0" w:tplc="4538CC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8A4B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909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C2E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A1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C2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AB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0E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E4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67539"/>
    <w:multiLevelType w:val="multilevel"/>
    <w:tmpl w:val="63EAA4CA"/>
    <w:name w:val="NumeredHeading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1">
      <w:start w:val="1"/>
      <w:numFmt w:val="decimal"/>
      <w:pStyle w:val="Titolo2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500A5F21"/>
    <w:multiLevelType w:val="multilevel"/>
    <w:tmpl w:val="1D628210"/>
    <w:name w:val="Tabl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72B625B"/>
    <w:multiLevelType w:val="singleLevel"/>
    <w:tmpl w:val="5C1023CA"/>
    <w:lvl w:ilvl="0">
      <w:start w:val="1"/>
      <w:numFmt w:val="bullet"/>
      <w:pStyle w:val="Bullet2"/>
      <w:lvlText w:val=""/>
      <w:lvlJc w:val="left"/>
      <w:pPr>
        <w:tabs>
          <w:tab w:val="num" w:pos="794"/>
        </w:tabs>
        <w:ind w:left="794" w:hanging="397"/>
      </w:pPr>
      <w:rPr>
        <w:rFonts w:ascii="Webdings" w:hAnsi="Webdings" w:hint="default"/>
        <w:sz w:val="20"/>
      </w:rPr>
    </w:lvl>
  </w:abstractNum>
  <w:abstractNum w:abstractNumId="11" w15:restartNumberingAfterBreak="0">
    <w:nsid w:val="59D75F4E"/>
    <w:multiLevelType w:val="hybridMultilevel"/>
    <w:tmpl w:val="69BA8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34C2F"/>
    <w:multiLevelType w:val="hybridMultilevel"/>
    <w:tmpl w:val="C90A2B50"/>
    <w:lvl w:ilvl="0" w:tplc="22C08288">
      <w:start w:val="1"/>
      <w:numFmt w:val="bullet"/>
      <w:pStyle w:val="Bullet1"/>
      <w:lvlText w:val=""/>
      <w:lvlJc w:val="left"/>
      <w:pPr>
        <w:tabs>
          <w:tab w:val="num" w:pos="680"/>
        </w:tabs>
        <w:ind w:left="680" w:hanging="396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54FBB"/>
    <w:multiLevelType w:val="hybridMultilevel"/>
    <w:tmpl w:val="02524C34"/>
    <w:lvl w:ilvl="0" w:tplc="041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529245E"/>
    <w:multiLevelType w:val="multilevel"/>
    <w:tmpl w:val="64A454F2"/>
    <w:lvl w:ilvl="0">
      <w:start w:val="1"/>
      <w:numFmt w:val="upperLetter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Attachmen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7905062"/>
    <w:multiLevelType w:val="hybridMultilevel"/>
    <w:tmpl w:val="54A6E07C"/>
    <w:lvl w:ilvl="0" w:tplc="F2067022">
      <w:start w:val="2"/>
      <w:numFmt w:val="bullet"/>
      <w:lvlText w:val="-"/>
      <w:lvlJc w:val="left"/>
      <w:pPr>
        <w:ind w:left="431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16" w15:restartNumberingAfterBreak="0">
    <w:nsid w:val="7DCF505B"/>
    <w:multiLevelType w:val="hybridMultilevel"/>
    <w:tmpl w:val="23D2852A"/>
    <w:lvl w:ilvl="0" w:tplc="FFFFFFFF">
      <w:start w:val="1"/>
      <w:numFmt w:val="bullet"/>
      <w:lvlText w:val="-"/>
      <w:lvlJc w:val="left"/>
      <w:pPr>
        <w:ind w:left="64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7F6D442B"/>
    <w:multiLevelType w:val="singleLevel"/>
    <w:tmpl w:val="F27E8878"/>
    <w:lvl w:ilvl="0">
      <w:start w:val="3"/>
      <w:numFmt w:val="bullet"/>
      <w:pStyle w:val="bullet"/>
      <w:lvlText w:val="-"/>
      <w:lvlJc w:val="left"/>
      <w:pPr>
        <w:tabs>
          <w:tab w:val="num" w:pos="360"/>
        </w:tabs>
        <w:ind w:left="357" w:hanging="357"/>
      </w:pPr>
    </w:lvl>
  </w:abstractNum>
  <w:num w:numId="1" w16cid:durableId="1521970103">
    <w:abstractNumId w:val="0"/>
  </w:num>
  <w:num w:numId="2" w16cid:durableId="1420254094">
    <w:abstractNumId w:val="6"/>
  </w:num>
  <w:num w:numId="3" w16cid:durableId="1145926073">
    <w:abstractNumId w:val="7"/>
  </w:num>
  <w:num w:numId="4" w16cid:durableId="1191720301">
    <w:abstractNumId w:val="10"/>
  </w:num>
  <w:num w:numId="5" w16cid:durableId="1982071672">
    <w:abstractNumId w:val="17"/>
  </w:num>
  <w:num w:numId="6" w16cid:durableId="1443381406">
    <w:abstractNumId w:val="8"/>
  </w:num>
  <w:num w:numId="7" w16cid:durableId="902720648">
    <w:abstractNumId w:val="12"/>
  </w:num>
  <w:num w:numId="8" w16cid:durableId="356852584">
    <w:abstractNumId w:val="14"/>
  </w:num>
  <w:num w:numId="9" w16cid:durableId="1940945555">
    <w:abstractNumId w:val="2"/>
  </w:num>
  <w:num w:numId="10" w16cid:durableId="1108044062">
    <w:abstractNumId w:val="5"/>
  </w:num>
  <w:num w:numId="11" w16cid:durableId="1687439741">
    <w:abstractNumId w:val="1"/>
  </w:num>
  <w:num w:numId="12" w16cid:durableId="320233733">
    <w:abstractNumId w:val="13"/>
  </w:num>
  <w:num w:numId="13" w16cid:durableId="1606307324">
    <w:abstractNumId w:val="11"/>
  </w:num>
  <w:num w:numId="14" w16cid:durableId="496153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0543510">
    <w:abstractNumId w:val="8"/>
  </w:num>
  <w:num w:numId="16" w16cid:durableId="1660617016">
    <w:abstractNumId w:val="8"/>
    <w:lvlOverride w:ilvl="0">
      <w:startOverride w:val="2"/>
    </w:lvlOverride>
  </w:num>
  <w:num w:numId="17" w16cid:durableId="7776073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77874429">
    <w:abstractNumId w:val="8"/>
  </w:num>
  <w:num w:numId="19" w16cid:durableId="520557872">
    <w:abstractNumId w:val="4"/>
  </w:num>
  <w:num w:numId="20" w16cid:durableId="1606839510">
    <w:abstractNumId w:val="8"/>
  </w:num>
  <w:num w:numId="21" w16cid:durableId="1358001156">
    <w:abstractNumId w:val="15"/>
  </w:num>
  <w:num w:numId="22" w16cid:durableId="716440433">
    <w:abstractNumId w:val="16"/>
  </w:num>
  <w:num w:numId="23" w16cid:durableId="1393457020">
    <w:abstractNumId w:val="8"/>
  </w:num>
  <w:num w:numId="24" w16cid:durableId="1091975528">
    <w:abstractNumId w:val="3"/>
  </w:num>
  <w:num w:numId="25" w16cid:durableId="100663947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it-IT" w:vendorID="3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wrap-style:none;v-text-anchor:top-baseline" fill="f" fillcolor="none [4]" stroke="f" strokecolor="none [1]">
      <v:fill color="none [4]" color2="none [0]" on="f"/>
      <v:stroke color="none [1]" weight="1pt" on="f"/>
      <v:shadow color="none [2]"/>
      <v:textbox style="mso-fit-shape-to-text:t" inset="3.6pt,,3.6pt"/>
      <o:colormru v:ext="edit" colors="#ffd5ab,#99f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ReportControlsVisible" w:val="Empty"/>
    <w:docVar w:name="_AMO_UniqueIdentifier" w:val="cb72bea2-6036-40be-9551-f4f6b9cc8664"/>
  </w:docVars>
  <w:rsids>
    <w:rsidRoot w:val="00F00E61"/>
    <w:rsid w:val="000003EA"/>
    <w:rsid w:val="00001583"/>
    <w:rsid w:val="00001782"/>
    <w:rsid w:val="00002624"/>
    <w:rsid w:val="00003B4E"/>
    <w:rsid w:val="00003DBA"/>
    <w:rsid w:val="00005155"/>
    <w:rsid w:val="00006004"/>
    <w:rsid w:val="00007888"/>
    <w:rsid w:val="00010177"/>
    <w:rsid w:val="00010861"/>
    <w:rsid w:val="00010AC1"/>
    <w:rsid w:val="00010CEE"/>
    <w:rsid w:val="00010D7A"/>
    <w:rsid w:val="00010FA8"/>
    <w:rsid w:val="00012AB6"/>
    <w:rsid w:val="00013B72"/>
    <w:rsid w:val="0001468F"/>
    <w:rsid w:val="00014B82"/>
    <w:rsid w:val="00014C47"/>
    <w:rsid w:val="000155F4"/>
    <w:rsid w:val="00015A09"/>
    <w:rsid w:val="00015F42"/>
    <w:rsid w:val="00016915"/>
    <w:rsid w:val="00016F9D"/>
    <w:rsid w:val="00017143"/>
    <w:rsid w:val="00017D31"/>
    <w:rsid w:val="00020090"/>
    <w:rsid w:val="000202D7"/>
    <w:rsid w:val="000209B5"/>
    <w:rsid w:val="00021BEF"/>
    <w:rsid w:val="00022653"/>
    <w:rsid w:val="00022A44"/>
    <w:rsid w:val="0002319A"/>
    <w:rsid w:val="000236AE"/>
    <w:rsid w:val="00023909"/>
    <w:rsid w:val="00027AF0"/>
    <w:rsid w:val="000302DE"/>
    <w:rsid w:val="00030937"/>
    <w:rsid w:val="000318D6"/>
    <w:rsid w:val="00032AB3"/>
    <w:rsid w:val="00032C1D"/>
    <w:rsid w:val="0003368E"/>
    <w:rsid w:val="0003548C"/>
    <w:rsid w:val="00035996"/>
    <w:rsid w:val="0003620E"/>
    <w:rsid w:val="00036974"/>
    <w:rsid w:val="00036A4B"/>
    <w:rsid w:val="00040591"/>
    <w:rsid w:val="000407EC"/>
    <w:rsid w:val="00040C7B"/>
    <w:rsid w:val="00042C14"/>
    <w:rsid w:val="00042FDD"/>
    <w:rsid w:val="000448E2"/>
    <w:rsid w:val="00050375"/>
    <w:rsid w:val="00050B50"/>
    <w:rsid w:val="00051D7A"/>
    <w:rsid w:val="00054A2F"/>
    <w:rsid w:val="00054A74"/>
    <w:rsid w:val="0005550B"/>
    <w:rsid w:val="00055A35"/>
    <w:rsid w:val="000568E7"/>
    <w:rsid w:val="000573EA"/>
    <w:rsid w:val="000604CD"/>
    <w:rsid w:val="00060B9B"/>
    <w:rsid w:val="00061393"/>
    <w:rsid w:val="000622CD"/>
    <w:rsid w:val="00062AA8"/>
    <w:rsid w:val="000631FC"/>
    <w:rsid w:val="0006499B"/>
    <w:rsid w:val="00064A15"/>
    <w:rsid w:val="0006535A"/>
    <w:rsid w:val="000657CA"/>
    <w:rsid w:val="000661DF"/>
    <w:rsid w:val="000662E5"/>
    <w:rsid w:val="000663F9"/>
    <w:rsid w:val="000701C4"/>
    <w:rsid w:val="00070B2C"/>
    <w:rsid w:val="00071601"/>
    <w:rsid w:val="00071BB0"/>
    <w:rsid w:val="00072575"/>
    <w:rsid w:val="000725DA"/>
    <w:rsid w:val="0007278D"/>
    <w:rsid w:val="000727E1"/>
    <w:rsid w:val="00073044"/>
    <w:rsid w:val="0007310C"/>
    <w:rsid w:val="00074EC8"/>
    <w:rsid w:val="00075309"/>
    <w:rsid w:val="0007546D"/>
    <w:rsid w:val="0007752C"/>
    <w:rsid w:val="00081232"/>
    <w:rsid w:val="00081436"/>
    <w:rsid w:val="000819B1"/>
    <w:rsid w:val="00081EFE"/>
    <w:rsid w:val="00086093"/>
    <w:rsid w:val="00086F8E"/>
    <w:rsid w:val="00087BF7"/>
    <w:rsid w:val="00090573"/>
    <w:rsid w:val="00090C43"/>
    <w:rsid w:val="0009188D"/>
    <w:rsid w:val="00091A7E"/>
    <w:rsid w:val="00093224"/>
    <w:rsid w:val="00093240"/>
    <w:rsid w:val="00096069"/>
    <w:rsid w:val="000974E3"/>
    <w:rsid w:val="00097D36"/>
    <w:rsid w:val="000A0066"/>
    <w:rsid w:val="000A0187"/>
    <w:rsid w:val="000A286E"/>
    <w:rsid w:val="000A2967"/>
    <w:rsid w:val="000A4E45"/>
    <w:rsid w:val="000B0094"/>
    <w:rsid w:val="000B2D44"/>
    <w:rsid w:val="000B3252"/>
    <w:rsid w:val="000B39B5"/>
    <w:rsid w:val="000B44C1"/>
    <w:rsid w:val="000B458C"/>
    <w:rsid w:val="000B4DC1"/>
    <w:rsid w:val="000B50D2"/>
    <w:rsid w:val="000B5494"/>
    <w:rsid w:val="000B6716"/>
    <w:rsid w:val="000B6C6C"/>
    <w:rsid w:val="000B6D2A"/>
    <w:rsid w:val="000B71E4"/>
    <w:rsid w:val="000B79F2"/>
    <w:rsid w:val="000C07A4"/>
    <w:rsid w:val="000C0B6D"/>
    <w:rsid w:val="000C0F00"/>
    <w:rsid w:val="000C34D3"/>
    <w:rsid w:val="000C3D23"/>
    <w:rsid w:val="000C426C"/>
    <w:rsid w:val="000C4810"/>
    <w:rsid w:val="000C585B"/>
    <w:rsid w:val="000C626C"/>
    <w:rsid w:val="000C66F4"/>
    <w:rsid w:val="000C79AD"/>
    <w:rsid w:val="000D0A86"/>
    <w:rsid w:val="000D1011"/>
    <w:rsid w:val="000D1040"/>
    <w:rsid w:val="000D27F6"/>
    <w:rsid w:val="000D4D53"/>
    <w:rsid w:val="000D5975"/>
    <w:rsid w:val="000D6168"/>
    <w:rsid w:val="000D6571"/>
    <w:rsid w:val="000D7491"/>
    <w:rsid w:val="000D7A4C"/>
    <w:rsid w:val="000E02F8"/>
    <w:rsid w:val="000E1C4D"/>
    <w:rsid w:val="000E207F"/>
    <w:rsid w:val="000E2996"/>
    <w:rsid w:val="000E2EF0"/>
    <w:rsid w:val="000E3031"/>
    <w:rsid w:val="000E3929"/>
    <w:rsid w:val="000E3A55"/>
    <w:rsid w:val="000E45E4"/>
    <w:rsid w:val="000E64F5"/>
    <w:rsid w:val="000E676E"/>
    <w:rsid w:val="000E6FE0"/>
    <w:rsid w:val="000E78A1"/>
    <w:rsid w:val="000E7B1E"/>
    <w:rsid w:val="000F09DC"/>
    <w:rsid w:val="000F09E2"/>
    <w:rsid w:val="000F1795"/>
    <w:rsid w:val="000F1C3E"/>
    <w:rsid w:val="000F1CB4"/>
    <w:rsid w:val="000F2A76"/>
    <w:rsid w:val="000F3B00"/>
    <w:rsid w:val="000F3F03"/>
    <w:rsid w:val="000F4220"/>
    <w:rsid w:val="000F5333"/>
    <w:rsid w:val="000F5F5A"/>
    <w:rsid w:val="000F717E"/>
    <w:rsid w:val="000F728C"/>
    <w:rsid w:val="00100657"/>
    <w:rsid w:val="00101AA7"/>
    <w:rsid w:val="00101CC4"/>
    <w:rsid w:val="00101FBC"/>
    <w:rsid w:val="001029D6"/>
    <w:rsid w:val="00102F13"/>
    <w:rsid w:val="00103DE4"/>
    <w:rsid w:val="00103F4B"/>
    <w:rsid w:val="00104210"/>
    <w:rsid w:val="00105411"/>
    <w:rsid w:val="00107631"/>
    <w:rsid w:val="001078A1"/>
    <w:rsid w:val="00107A3C"/>
    <w:rsid w:val="0011032F"/>
    <w:rsid w:val="00111063"/>
    <w:rsid w:val="001111C2"/>
    <w:rsid w:val="0011226C"/>
    <w:rsid w:val="00112332"/>
    <w:rsid w:val="00112DC4"/>
    <w:rsid w:val="0011325C"/>
    <w:rsid w:val="00113733"/>
    <w:rsid w:val="001138DA"/>
    <w:rsid w:val="00113947"/>
    <w:rsid w:val="001145A3"/>
    <w:rsid w:val="00115466"/>
    <w:rsid w:val="00116F4F"/>
    <w:rsid w:val="00121325"/>
    <w:rsid w:val="00122082"/>
    <w:rsid w:val="001225F0"/>
    <w:rsid w:val="00122BF6"/>
    <w:rsid w:val="0012319E"/>
    <w:rsid w:val="0012373F"/>
    <w:rsid w:val="00125C6B"/>
    <w:rsid w:val="0013133B"/>
    <w:rsid w:val="001345C5"/>
    <w:rsid w:val="00134B79"/>
    <w:rsid w:val="00136CD9"/>
    <w:rsid w:val="0013797E"/>
    <w:rsid w:val="00137E4C"/>
    <w:rsid w:val="0014063D"/>
    <w:rsid w:val="00140D02"/>
    <w:rsid w:val="0014147C"/>
    <w:rsid w:val="001416F5"/>
    <w:rsid w:val="00141AD7"/>
    <w:rsid w:val="001426BE"/>
    <w:rsid w:val="001427DF"/>
    <w:rsid w:val="00142927"/>
    <w:rsid w:val="00142E41"/>
    <w:rsid w:val="00143CC5"/>
    <w:rsid w:val="00144506"/>
    <w:rsid w:val="001450BC"/>
    <w:rsid w:val="00145712"/>
    <w:rsid w:val="001467C5"/>
    <w:rsid w:val="00146A0A"/>
    <w:rsid w:val="00146D47"/>
    <w:rsid w:val="00147E3B"/>
    <w:rsid w:val="0015387E"/>
    <w:rsid w:val="00153DB4"/>
    <w:rsid w:val="00154673"/>
    <w:rsid w:val="00155814"/>
    <w:rsid w:val="00155AA8"/>
    <w:rsid w:val="00156AA9"/>
    <w:rsid w:val="00156E9A"/>
    <w:rsid w:val="001608C1"/>
    <w:rsid w:val="00161E3B"/>
    <w:rsid w:val="00161EB4"/>
    <w:rsid w:val="00162C31"/>
    <w:rsid w:val="00164C3C"/>
    <w:rsid w:val="00164D35"/>
    <w:rsid w:val="00165ABA"/>
    <w:rsid w:val="00165C3D"/>
    <w:rsid w:val="001660F1"/>
    <w:rsid w:val="00166175"/>
    <w:rsid w:val="00167E7E"/>
    <w:rsid w:val="0017009D"/>
    <w:rsid w:val="0017170B"/>
    <w:rsid w:val="00171F0F"/>
    <w:rsid w:val="00173D2F"/>
    <w:rsid w:val="001747A0"/>
    <w:rsid w:val="00176A14"/>
    <w:rsid w:val="00177636"/>
    <w:rsid w:val="001778A7"/>
    <w:rsid w:val="00180F3C"/>
    <w:rsid w:val="001820C5"/>
    <w:rsid w:val="001825C6"/>
    <w:rsid w:val="00183A4D"/>
    <w:rsid w:val="001840A6"/>
    <w:rsid w:val="00184970"/>
    <w:rsid w:val="0018552B"/>
    <w:rsid w:val="0018565E"/>
    <w:rsid w:val="001859F2"/>
    <w:rsid w:val="00185AB0"/>
    <w:rsid w:val="00186C15"/>
    <w:rsid w:val="00186D8D"/>
    <w:rsid w:val="00186DBF"/>
    <w:rsid w:val="00186F68"/>
    <w:rsid w:val="00187350"/>
    <w:rsid w:val="00190191"/>
    <w:rsid w:val="00191038"/>
    <w:rsid w:val="0019111B"/>
    <w:rsid w:val="00191306"/>
    <w:rsid w:val="001919AA"/>
    <w:rsid w:val="00191D19"/>
    <w:rsid w:val="00193A2B"/>
    <w:rsid w:val="00193B1D"/>
    <w:rsid w:val="001944D7"/>
    <w:rsid w:val="00196083"/>
    <w:rsid w:val="00196D20"/>
    <w:rsid w:val="00196D57"/>
    <w:rsid w:val="001A0542"/>
    <w:rsid w:val="001A1693"/>
    <w:rsid w:val="001A1A2E"/>
    <w:rsid w:val="001A2B5E"/>
    <w:rsid w:val="001A30CC"/>
    <w:rsid w:val="001A5521"/>
    <w:rsid w:val="001A6431"/>
    <w:rsid w:val="001A6DE6"/>
    <w:rsid w:val="001A767D"/>
    <w:rsid w:val="001B0E4C"/>
    <w:rsid w:val="001B12B6"/>
    <w:rsid w:val="001B1E1A"/>
    <w:rsid w:val="001B20E4"/>
    <w:rsid w:val="001B2B8A"/>
    <w:rsid w:val="001B34B0"/>
    <w:rsid w:val="001B38C8"/>
    <w:rsid w:val="001B4744"/>
    <w:rsid w:val="001B5728"/>
    <w:rsid w:val="001B5919"/>
    <w:rsid w:val="001C0F9C"/>
    <w:rsid w:val="001C2DD7"/>
    <w:rsid w:val="001C562E"/>
    <w:rsid w:val="001C60A9"/>
    <w:rsid w:val="001C66A8"/>
    <w:rsid w:val="001C7F0F"/>
    <w:rsid w:val="001D2E0B"/>
    <w:rsid w:val="001D373F"/>
    <w:rsid w:val="001D6061"/>
    <w:rsid w:val="001D6982"/>
    <w:rsid w:val="001D79BC"/>
    <w:rsid w:val="001D7B60"/>
    <w:rsid w:val="001D7E48"/>
    <w:rsid w:val="001E05D3"/>
    <w:rsid w:val="001E08CC"/>
    <w:rsid w:val="001E0E9A"/>
    <w:rsid w:val="001E1225"/>
    <w:rsid w:val="001E2424"/>
    <w:rsid w:val="001E29B2"/>
    <w:rsid w:val="001E3CA7"/>
    <w:rsid w:val="001E49BE"/>
    <w:rsid w:val="001E4FD3"/>
    <w:rsid w:val="001E5208"/>
    <w:rsid w:val="001E547D"/>
    <w:rsid w:val="001E5504"/>
    <w:rsid w:val="001E5746"/>
    <w:rsid w:val="001E5C0A"/>
    <w:rsid w:val="001E5FAB"/>
    <w:rsid w:val="001E643D"/>
    <w:rsid w:val="001E7C0B"/>
    <w:rsid w:val="001F0953"/>
    <w:rsid w:val="001F1F69"/>
    <w:rsid w:val="001F22A3"/>
    <w:rsid w:val="001F34B9"/>
    <w:rsid w:val="001F39A0"/>
    <w:rsid w:val="001F6216"/>
    <w:rsid w:val="001F64E4"/>
    <w:rsid w:val="001F7763"/>
    <w:rsid w:val="001F7F51"/>
    <w:rsid w:val="0020101F"/>
    <w:rsid w:val="002021EB"/>
    <w:rsid w:val="002026F2"/>
    <w:rsid w:val="00202800"/>
    <w:rsid w:val="00202B79"/>
    <w:rsid w:val="002034B7"/>
    <w:rsid w:val="002039E8"/>
    <w:rsid w:val="00203A0D"/>
    <w:rsid w:val="00203BC3"/>
    <w:rsid w:val="0020545D"/>
    <w:rsid w:val="00205CDD"/>
    <w:rsid w:val="00206085"/>
    <w:rsid w:val="002064CB"/>
    <w:rsid w:val="00206B8A"/>
    <w:rsid w:val="0020705A"/>
    <w:rsid w:val="00207526"/>
    <w:rsid w:val="002079D5"/>
    <w:rsid w:val="00207A7F"/>
    <w:rsid w:val="00207E79"/>
    <w:rsid w:val="00210D4C"/>
    <w:rsid w:val="002120A2"/>
    <w:rsid w:val="00214336"/>
    <w:rsid w:val="002178F7"/>
    <w:rsid w:val="00220A9B"/>
    <w:rsid w:val="00220E3B"/>
    <w:rsid w:val="00222BB3"/>
    <w:rsid w:val="002235F6"/>
    <w:rsid w:val="00223964"/>
    <w:rsid w:val="00223BD6"/>
    <w:rsid w:val="00223DA0"/>
    <w:rsid w:val="00224DAC"/>
    <w:rsid w:val="00226E12"/>
    <w:rsid w:val="00227C04"/>
    <w:rsid w:val="00230140"/>
    <w:rsid w:val="00230D06"/>
    <w:rsid w:val="002316F7"/>
    <w:rsid w:val="002331E7"/>
    <w:rsid w:val="002341D7"/>
    <w:rsid w:val="002345A9"/>
    <w:rsid w:val="00235B0A"/>
    <w:rsid w:val="00236C62"/>
    <w:rsid w:val="00237274"/>
    <w:rsid w:val="00237FC0"/>
    <w:rsid w:val="002401BD"/>
    <w:rsid w:val="00240979"/>
    <w:rsid w:val="0024185C"/>
    <w:rsid w:val="0024295A"/>
    <w:rsid w:val="00244605"/>
    <w:rsid w:val="002456EE"/>
    <w:rsid w:val="00245C20"/>
    <w:rsid w:val="0024612A"/>
    <w:rsid w:val="002461C0"/>
    <w:rsid w:val="00246818"/>
    <w:rsid w:val="00246E3A"/>
    <w:rsid w:val="00247A25"/>
    <w:rsid w:val="00247BAB"/>
    <w:rsid w:val="00247FDF"/>
    <w:rsid w:val="0025007A"/>
    <w:rsid w:val="002517C5"/>
    <w:rsid w:val="00252B47"/>
    <w:rsid w:val="00252DB2"/>
    <w:rsid w:val="00252EAD"/>
    <w:rsid w:val="00253361"/>
    <w:rsid w:val="002536C6"/>
    <w:rsid w:val="002547AA"/>
    <w:rsid w:val="00254C22"/>
    <w:rsid w:val="00254D91"/>
    <w:rsid w:val="00257B17"/>
    <w:rsid w:val="00260CF5"/>
    <w:rsid w:val="00261AE1"/>
    <w:rsid w:val="00261F7A"/>
    <w:rsid w:val="002625CF"/>
    <w:rsid w:val="002633A8"/>
    <w:rsid w:val="002643DC"/>
    <w:rsid w:val="00265843"/>
    <w:rsid w:val="00266369"/>
    <w:rsid w:val="002666C1"/>
    <w:rsid w:val="0026763C"/>
    <w:rsid w:val="00267FF9"/>
    <w:rsid w:val="00271374"/>
    <w:rsid w:val="00273558"/>
    <w:rsid w:val="002736F7"/>
    <w:rsid w:val="002744BE"/>
    <w:rsid w:val="00274644"/>
    <w:rsid w:val="00274DD4"/>
    <w:rsid w:val="00275650"/>
    <w:rsid w:val="00275D19"/>
    <w:rsid w:val="002767E3"/>
    <w:rsid w:val="00276CE3"/>
    <w:rsid w:val="00277F90"/>
    <w:rsid w:val="0028087D"/>
    <w:rsid w:val="00280CD6"/>
    <w:rsid w:val="00281D47"/>
    <w:rsid w:val="00282B44"/>
    <w:rsid w:val="00282D27"/>
    <w:rsid w:val="00284256"/>
    <w:rsid w:val="002845AE"/>
    <w:rsid w:val="00285648"/>
    <w:rsid w:val="0028633B"/>
    <w:rsid w:val="002864E4"/>
    <w:rsid w:val="002877FD"/>
    <w:rsid w:val="00290BF3"/>
    <w:rsid w:val="0029284F"/>
    <w:rsid w:val="002936F5"/>
    <w:rsid w:val="0029412C"/>
    <w:rsid w:val="002949A0"/>
    <w:rsid w:val="00294BD5"/>
    <w:rsid w:val="002960B6"/>
    <w:rsid w:val="00296420"/>
    <w:rsid w:val="00296946"/>
    <w:rsid w:val="00296B91"/>
    <w:rsid w:val="00296D91"/>
    <w:rsid w:val="002978A1"/>
    <w:rsid w:val="002A0FA2"/>
    <w:rsid w:val="002A1B06"/>
    <w:rsid w:val="002A2022"/>
    <w:rsid w:val="002A2B54"/>
    <w:rsid w:val="002A4014"/>
    <w:rsid w:val="002A4355"/>
    <w:rsid w:val="002A4715"/>
    <w:rsid w:val="002A513E"/>
    <w:rsid w:val="002A51B1"/>
    <w:rsid w:val="002A7142"/>
    <w:rsid w:val="002A7854"/>
    <w:rsid w:val="002B2CC6"/>
    <w:rsid w:val="002B3E89"/>
    <w:rsid w:val="002B3F0C"/>
    <w:rsid w:val="002B4923"/>
    <w:rsid w:val="002B53C8"/>
    <w:rsid w:val="002B7326"/>
    <w:rsid w:val="002C07E8"/>
    <w:rsid w:val="002C198B"/>
    <w:rsid w:val="002C1C7D"/>
    <w:rsid w:val="002C2D24"/>
    <w:rsid w:val="002C2F98"/>
    <w:rsid w:val="002C3127"/>
    <w:rsid w:val="002C3170"/>
    <w:rsid w:val="002C31DD"/>
    <w:rsid w:val="002C380D"/>
    <w:rsid w:val="002C3CE4"/>
    <w:rsid w:val="002C3D38"/>
    <w:rsid w:val="002C42F3"/>
    <w:rsid w:val="002C6125"/>
    <w:rsid w:val="002C624A"/>
    <w:rsid w:val="002C634D"/>
    <w:rsid w:val="002C687A"/>
    <w:rsid w:val="002C68EC"/>
    <w:rsid w:val="002C6ED0"/>
    <w:rsid w:val="002C6F03"/>
    <w:rsid w:val="002C74FF"/>
    <w:rsid w:val="002C7E5F"/>
    <w:rsid w:val="002D0AC0"/>
    <w:rsid w:val="002D1A63"/>
    <w:rsid w:val="002D2472"/>
    <w:rsid w:val="002D477E"/>
    <w:rsid w:val="002D48B0"/>
    <w:rsid w:val="002D49C5"/>
    <w:rsid w:val="002D67A6"/>
    <w:rsid w:val="002D73EC"/>
    <w:rsid w:val="002E09AC"/>
    <w:rsid w:val="002E1A58"/>
    <w:rsid w:val="002E2805"/>
    <w:rsid w:val="002E2F39"/>
    <w:rsid w:val="002E36E6"/>
    <w:rsid w:val="002E465A"/>
    <w:rsid w:val="002E5265"/>
    <w:rsid w:val="002E585C"/>
    <w:rsid w:val="002E64B0"/>
    <w:rsid w:val="002E688E"/>
    <w:rsid w:val="002E6940"/>
    <w:rsid w:val="002E6A60"/>
    <w:rsid w:val="002E6FF3"/>
    <w:rsid w:val="002F0DEF"/>
    <w:rsid w:val="002F0EE3"/>
    <w:rsid w:val="002F1F9E"/>
    <w:rsid w:val="002F3926"/>
    <w:rsid w:val="002F41CE"/>
    <w:rsid w:val="002F48BD"/>
    <w:rsid w:val="002F5A08"/>
    <w:rsid w:val="002F602D"/>
    <w:rsid w:val="002F6F02"/>
    <w:rsid w:val="002F6FFC"/>
    <w:rsid w:val="002F7466"/>
    <w:rsid w:val="0030054C"/>
    <w:rsid w:val="0030248D"/>
    <w:rsid w:val="0030258F"/>
    <w:rsid w:val="00303A2E"/>
    <w:rsid w:val="00303D82"/>
    <w:rsid w:val="003041CD"/>
    <w:rsid w:val="003054D2"/>
    <w:rsid w:val="0030660F"/>
    <w:rsid w:val="00307893"/>
    <w:rsid w:val="003079CB"/>
    <w:rsid w:val="00307C6B"/>
    <w:rsid w:val="003106B8"/>
    <w:rsid w:val="00311484"/>
    <w:rsid w:val="00311E12"/>
    <w:rsid w:val="0031202C"/>
    <w:rsid w:val="00312478"/>
    <w:rsid w:val="003127F3"/>
    <w:rsid w:val="003128CA"/>
    <w:rsid w:val="00314988"/>
    <w:rsid w:val="003153CE"/>
    <w:rsid w:val="00316007"/>
    <w:rsid w:val="00317EED"/>
    <w:rsid w:val="0032067F"/>
    <w:rsid w:val="003209F3"/>
    <w:rsid w:val="00320AB1"/>
    <w:rsid w:val="003220B3"/>
    <w:rsid w:val="0032247C"/>
    <w:rsid w:val="00322B0E"/>
    <w:rsid w:val="0032307A"/>
    <w:rsid w:val="00325904"/>
    <w:rsid w:val="00325B1B"/>
    <w:rsid w:val="0032605C"/>
    <w:rsid w:val="00326820"/>
    <w:rsid w:val="0032684E"/>
    <w:rsid w:val="003277E2"/>
    <w:rsid w:val="003313BA"/>
    <w:rsid w:val="00331E7A"/>
    <w:rsid w:val="00332ABD"/>
    <w:rsid w:val="003337F2"/>
    <w:rsid w:val="003338FE"/>
    <w:rsid w:val="003343B0"/>
    <w:rsid w:val="00334B03"/>
    <w:rsid w:val="00334FF9"/>
    <w:rsid w:val="003371EF"/>
    <w:rsid w:val="0034036A"/>
    <w:rsid w:val="00340440"/>
    <w:rsid w:val="00340F41"/>
    <w:rsid w:val="00341E3B"/>
    <w:rsid w:val="0034200D"/>
    <w:rsid w:val="003423B1"/>
    <w:rsid w:val="00342E7E"/>
    <w:rsid w:val="003431E9"/>
    <w:rsid w:val="00345072"/>
    <w:rsid w:val="00345A76"/>
    <w:rsid w:val="00346720"/>
    <w:rsid w:val="003507D5"/>
    <w:rsid w:val="00350A7F"/>
    <w:rsid w:val="0035147F"/>
    <w:rsid w:val="00351EEA"/>
    <w:rsid w:val="003522ED"/>
    <w:rsid w:val="00352336"/>
    <w:rsid w:val="00354108"/>
    <w:rsid w:val="00354A33"/>
    <w:rsid w:val="00355E82"/>
    <w:rsid w:val="00355EA4"/>
    <w:rsid w:val="00356C25"/>
    <w:rsid w:val="0035787D"/>
    <w:rsid w:val="00361305"/>
    <w:rsid w:val="003613E4"/>
    <w:rsid w:val="00363170"/>
    <w:rsid w:val="00363387"/>
    <w:rsid w:val="0036398B"/>
    <w:rsid w:val="00364D43"/>
    <w:rsid w:val="00365111"/>
    <w:rsid w:val="003659CB"/>
    <w:rsid w:val="00367000"/>
    <w:rsid w:val="00367934"/>
    <w:rsid w:val="003718AA"/>
    <w:rsid w:val="003718F1"/>
    <w:rsid w:val="00373467"/>
    <w:rsid w:val="0037455D"/>
    <w:rsid w:val="00376345"/>
    <w:rsid w:val="0037679A"/>
    <w:rsid w:val="00377709"/>
    <w:rsid w:val="00377949"/>
    <w:rsid w:val="0038082A"/>
    <w:rsid w:val="00381179"/>
    <w:rsid w:val="0038198D"/>
    <w:rsid w:val="00381F26"/>
    <w:rsid w:val="00382954"/>
    <w:rsid w:val="00382FD0"/>
    <w:rsid w:val="00385BE1"/>
    <w:rsid w:val="00385DAD"/>
    <w:rsid w:val="003874ED"/>
    <w:rsid w:val="00387C16"/>
    <w:rsid w:val="00390A70"/>
    <w:rsid w:val="0039140B"/>
    <w:rsid w:val="00391702"/>
    <w:rsid w:val="003919A8"/>
    <w:rsid w:val="00391FC6"/>
    <w:rsid w:val="00392CA8"/>
    <w:rsid w:val="003942F5"/>
    <w:rsid w:val="00394BB3"/>
    <w:rsid w:val="00394D50"/>
    <w:rsid w:val="00395B19"/>
    <w:rsid w:val="00395B59"/>
    <w:rsid w:val="003A0ADE"/>
    <w:rsid w:val="003A1A25"/>
    <w:rsid w:val="003A4C52"/>
    <w:rsid w:val="003A597D"/>
    <w:rsid w:val="003A5E6F"/>
    <w:rsid w:val="003A6A21"/>
    <w:rsid w:val="003A6B1E"/>
    <w:rsid w:val="003A6FEF"/>
    <w:rsid w:val="003A7816"/>
    <w:rsid w:val="003A7C34"/>
    <w:rsid w:val="003B0273"/>
    <w:rsid w:val="003B1D0A"/>
    <w:rsid w:val="003B3A5C"/>
    <w:rsid w:val="003B544E"/>
    <w:rsid w:val="003B588F"/>
    <w:rsid w:val="003B6899"/>
    <w:rsid w:val="003C00C2"/>
    <w:rsid w:val="003C0344"/>
    <w:rsid w:val="003C0812"/>
    <w:rsid w:val="003C0B1D"/>
    <w:rsid w:val="003C0D14"/>
    <w:rsid w:val="003C1B96"/>
    <w:rsid w:val="003C29F3"/>
    <w:rsid w:val="003C2BC1"/>
    <w:rsid w:val="003C3D4A"/>
    <w:rsid w:val="003C419F"/>
    <w:rsid w:val="003C5A41"/>
    <w:rsid w:val="003C6F10"/>
    <w:rsid w:val="003C6F1F"/>
    <w:rsid w:val="003D00CA"/>
    <w:rsid w:val="003D063B"/>
    <w:rsid w:val="003D0FC8"/>
    <w:rsid w:val="003D17A5"/>
    <w:rsid w:val="003D255A"/>
    <w:rsid w:val="003D371A"/>
    <w:rsid w:val="003D4272"/>
    <w:rsid w:val="003D42F0"/>
    <w:rsid w:val="003D4E0C"/>
    <w:rsid w:val="003D56D0"/>
    <w:rsid w:val="003D5AB6"/>
    <w:rsid w:val="003E04A6"/>
    <w:rsid w:val="003E0C2D"/>
    <w:rsid w:val="003E1991"/>
    <w:rsid w:val="003E1B64"/>
    <w:rsid w:val="003E1F99"/>
    <w:rsid w:val="003E237E"/>
    <w:rsid w:val="003E269E"/>
    <w:rsid w:val="003E26AC"/>
    <w:rsid w:val="003E3F43"/>
    <w:rsid w:val="003E4045"/>
    <w:rsid w:val="003E6287"/>
    <w:rsid w:val="003E644F"/>
    <w:rsid w:val="003E64B3"/>
    <w:rsid w:val="003E6707"/>
    <w:rsid w:val="003E745A"/>
    <w:rsid w:val="003E74EA"/>
    <w:rsid w:val="003F166D"/>
    <w:rsid w:val="003F1E6A"/>
    <w:rsid w:val="003F2C95"/>
    <w:rsid w:val="003F32CD"/>
    <w:rsid w:val="003F40E0"/>
    <w:rsid w:val="003F535D"/>
    <w:rsid w:val="003F6CC7"/>
    <w:rsid w:val="003F71A8"/>
    <w:rsid w:val="003F7C9D"/>
    <w:rsid w:val="003F7FBB"/>
    <w:rsid w:val="004006D6"/>
    <w:rsid w:val="004007E1"/>
    <w:rsid w:val="00400938"/>
    <w:rsid w:val="00401268"/>
    <w:rsid w:val="00401822"/>
    <w:rsid w:val="00401F07"/>
    <w:rsid w:val="00403671"/>
    <w:rsid w:val="00403C10"/>
    <w:rsid w:val="00404146"/>
    <w:rsid w:val="0040476E"/>
    <w:rsid w:val="00404FE4"/>
    <w:rsid w:val="00405DEF"/>
    <w:rsid w:val="00406351"/>
    <w:rsid w:val="004064F0"/>
    <w:rsid w:val="00410BAE"/>
    <w:rsid w:val="0041184D"/>
    <w:rsid w:val="004118A3"/>
    <w:rsid w:val="00411FE3"/>
    <w:rsid w:val="0041386B"/>
    <w:rsid w:val="00413CB7"/>
    <w:rsid w:val="00416E5C"/>
    <w:rsid w:val="0041700D"/>
    <w:rsid w:val="004174E1"/>
    <w:rsid w:val="004177F2"/>
    <w:rsid w:val="00417A96"/>
    <w:rsid w:val="004225CD"/>
    <w:rsid w:val="00422EC3"/>
    <w:rsid w:val="00424B80"/>
    <w:rsid w:val="00424D7E"/>
    <w:rsid w:val="004256F6"/>
    <w:rsid w:val="00425FC1"/>
    <w:rsid w:val="00427336"/>
    <w:rsid w:val="00427701"/>
    <w:rsid w:val="00427849"/>
    <w:rsid w:val="00427B9C"/>
    <w:rsid w:val="00430FBF"/>
    <w:rsid w:val="00432644"/>
    <w:rsid w:val="00432C79"/>
    <w:rsid w:val="004342BA"/>
    <w:rsid w:val="004345E5"/>
    <w:rsid w:val="004368A9"/>
    <w:rsid w:val="00437638"/>
    <w:rsid w:val="00437800"/>
    <w:rsid w:val="00437B21"/>
    <w:rsid w:val="004400A5"/>
    <w:rsid w:val="00441F67"/>
    <w:rsid w:val="0044241D"/>
    <w:rsid w:val="00442E34"/>
    <w:rsid w:val="00443884"/>
    <w:rsid w:val="00444B2D"/>
    <w:rsid w:val="00445B63"/>
    <w:rsid w:val="00447416"/>
    <w:rsid w:val="00450779"/>
    <w:rsid w:val="00451626"/>
    <w:rsid w:val="0045547C"/>
    <w:rsid w:val="00455B3A"/>
    <w:rsid w:val="004563AA"/>
    <w:rsid w:val="00456839"/>
    <w:rsid w:val="00457304"/>
    <w:rsid w:val="00457EA4"/>
    <w:rsid w:val="00460990"/>
    <w:rsid w:val="004613CC"/>
    <w:rsid w:val="0046144B"/>
    <w:rsid w:val="00461451"/>
    <w:rsid w:val="004618CD"/>
    <w:rsid w:val="00462BC6"/>
    <w:rsid w:val="0046406C"/>
    <w:rsid w:val="00464436"/>
    <w:rsid w:val="00464D36"/>
    <w:rsid w:val="00465509"/>
    <w:rsid w:val="004657CC"/>
    <w:rsid w:val="00465AA8"/>
    <w:rsid w:val="00465AC5"/>
    <w:rsid w:val="00466FB9"/>
    <w:rsid w:val="00467380"/>
    <w:rsid w:val="00467CB9"/>
    <w:rsid w:val="0047092C"/>
    <w:rsid w:val="00470E92"/>
    <w:rsid w:val="00471032"/>
    <w:rsid w:val="0047390E"/>
    <w:rsid w:val="00473943"/>
    <w:rsid w:val="00473CDE"/>
    <w:rsid w:val="00473E92"/>
    <w:rsid w:val="0047407C"/>
    <w:rsid w:val="004740A5"/>
    <w:rsid w:val="0047421D"/>
    <w:rsid w:val="00474ED8"/>
    <w:rsid w:val="00475193"/>
    <w:rsid w:val="00475287"/>
    <w:rsid w:val="00476A8D"/>
    <w:rsid w:val="00477821"/>
    <w:rsid w:val="00477E00"/>
    <w:rsid w:val="00477F21"/>
    <w:rsid w:val="00477FC8"/>
    <w:rsid w:val="0048080B"/>
    <w:rsid w:val="00480C74"/>
    <w:rsid w:val="0048167F"/>
    <w:rsid w:val="00481BA8"/>
    <w:rsid w:val="004824FE"/>
    <w:rsid w:val="00482E63"/>
    <w:rsid w:val="00482EBE"/>
    <w:rsid w:val="004846DF"/>
    <w:rsid w:val="00484950"/>
    <w:rsid w:val="004854B7"/>
    <w:rsid w:val="0048579A"/>
    <w:rsid w:val="0048597C"/>
    <w:rsid w:val="00485E7A"/>
    <w:rsid w:val="00486D88"/>
    <w:rsid w:val="00490D12"/>
    <w:rsid w:val="004912DA"/>
    <w:rsid w:val="00491F48"/>
    <w:rsid w:val="00493C0B"/>
    <w:rsid w:val="004943B3"/>
    <w:rsid w:val="00494823"/>
    <w:rsid w:val="0049517B"/>
    <w:rsid w:val="00495421"/>
    <w:rsid w:val="00495C43"/>
    <w:rsid w:val="00496CF4"/>
    <w:rsid w:val="0049724B"/>
    <w:rsid w:val="004A047C"/>
    <w:rsid w:val="004A04A1"/>
    <w:rsid w:val="004A1716"/>
    <w:rsid w:val="004A2507"/>
    <w:rsid w:val="004A2533"/>
    <w:rsid w:val="004A296F"/>
    <w:rsid w:val="004A2BD4"/>
    <w:rsid w:val="004A2E16"/>
    <w:rsid w:val="004A3275"/>
    <w:rsid w:val="004A517A"/>
    <w:rsid w:val="004A5D7F"/>
    <w:rsid w:val="004A6037"/>
    <w:rsid w:val="004A7BB0"/>
    <w:rsid w:val="004B1AFE"/>
    <w:rsid w:val="004B21FA"/>
    <w:rsid w:val="004B3364"/>
    <w:rsid w:val="004B393B"/>
    <w:rsid w:val="004B4178"/>
    <w:rsid w:val="004B51AA"/>
    <w:rsid w:val="004B5C79"/>
    <w:rsid w:val="004B7103"/>
    <w:rsid w:val="004C180E"/>
    <w:rsid w:val="004C19F8"/>
    <w:rsid w:val="004C1AA1"/>
    <w:rsid w:val="004C20C8"/>
    <w:rsid w:val="004C3C76"/>
    <w:rsid w:val="004C425D"/>
    <w:rsid w:val="004C5A07"/>
    <w:rsid w:val="004C7320"/>
    <w:rsid w:val="004C78EF"/>
    <w:rsid w:val="004C7F7E"/>
    <w:rsid w:val="004D010C"/>
    <w:rsid w:val="004D0BAA"/>
    <w:rsid w:val="004D137D"/>
    <w:rsid w:val="004D2144"/>
    <w:rsid w:val="004D2AAA"/>
    <w:rsid w:val="004D31D2"/>
    <w:rsid w:val="004D34E1"/>
    <w:rsid w:val="004D379A"/>
    <w:rsid w:val="004D37A1"/>
    <w:rsid w:val="004D3852"/>
    <w:rsid w:val="004D4B6E"/>
    <w:rsid w:val="004D4ED0"/>
    <w:rsid w:val="004D6E3F"/>
    <w:rsid w:val="004D6F06"/>
    <w:rsid w:val="004D7946"/>
    <w:rsid w:val="004D7E1C"/>
    <w:rsid w:val="004D7E36"/>
    <w:rsid w:val="004E01F8"/>
    <w:rsid w:val="004E0785"/>
    <w:rsid w:val="004E0B5B"/>
    <w:rsid w:val="004E1536"/>
    <w:rsid w:val="004E229C"/>
    <w:rsid w:val="004E26D3"/>
    <w:rsid w:val="004E448A"/>
    <w:rsid w:val="004E593A"/>
    <w:rsid w:val="004E59D8"/>
    <w:rsid w:val="004E59F9"/>
    <w:rsid w:val="004E5A4E"/>
    <w:rsid w:val="004E5BC6"/>
    <w:rsid w:val="004E5CDA"/>
    <w:rsid w:val="004E6961"/>
    <w:rsid w:val="004F064B"/>
    <w:rsid w:val="004F1197"/>
    <w:rsid w:val="004F14BE"/>
    <w:rsid w:val="004F3E45"/>
    <w:rsid w:val="004F5884"/>
    <w:rsid w:val="004F6FAB"/>
    <w:rsid w:val="005001C7"/>
    <w:rsid w:val="00500273"/>
    <w:rsid w:val="00501E34"/>
    <w:rsid w:val="00501FB6"/>
    <w:rsid w:val="00502790"/>
    <w:rsid w:val="005037CA"/>
    <w:rsid w:val="005040B9"/>
    <w:rsid w:val="00505448"/>
    <w:rsid w:val="005064E4"/>
    <w:rsid w:val="00506DB5"/>
    <w:rsid w:val="005070DA"/>
    <w:rsid w:val="0050719D"/>
    <w:rsid w:val="00507212"/>
    <w:rsid w:val="00507B20"/>
    <w:rsid w:val="00507DC6"/>
    <w:rsid w:val="00507F73"/>
    <w:rsid w:val="00512538"/>
    <w:rsid w:val="00512D1C"/>
    <w:rsid w:val="00512F9A"/>
    <w:rsid w:val="005137B9"/>
    <w:rsid w:val="005138CF"/>
    <w:rsid w:val="005152A1"/>
    <w:rsid w:val="00515AF9"/>
    <w:rsid w:val="005165C0"/>
    <w:rsid w:val="00517AF1"/>
    <w:rsid w:val="005207B5"/>
    <w:rsid w:val="00520870"/>
    <w:rsid w:val="00522281"/>
    <w:rsid w:val="00522660"/>
    <w:rsid w:val="005231B7"/>
    <w:rsid w:val="005236CF"/>
    <w:rsid w:val="00524065"/>
    <w:rsid w:val="005242C6"/>
    <w:rsid w:val="00525241"/>
    <w:rsid w:val="005270FD"/>
    <w:rsid w:val="0052765A"/>
    <w:rsid w:val="005333AB"/>
    <w:rsid w:val="00533656"/>
    <w:rsid w:val="00533894"/>
    <w:rsid w:val="0053481D"/>
    <w:rsid w:val="0053539D"/>
    <w:rsid w:val="00535FBD"/>
    <w:rsid w:val="00535FBE"/>
    <w:rsid w:val="00537741"/>
    <w:rsid w:val="00537EFE"/>
    <w:rsid w:val="00540ADB"/>
    <w:rsid w:val="00541AD5"/>
    <w:rsid w:val="005437F8"/>
    <w:rsid w:val="00543986"/>
    <w:rsid w:val="00543A61"/>
    <w:rsid w:val="00543FB4"/>
    <w:rsid w:val="005454EE"/>
    <w:rsid w:val="00545814"/>
    <w:rsid w:val="00545F6E"/>
    <w:rsid w:val="00551A5E"/>
    <w:rsid w:val="00553C6E"/>
    <w:rsid w:val="005542C6"/>
    <w:rsid w:val="00554A5A"/>
    <w:rsid w:val="0055551C"/>
    <w:rsid w:val="00555B8C"/>
    <w:rsid w:val="005573AD"/>
    <w:rsid w:val="00560A01"/>
    <w:rsid w:val="00560D17"/>
    <w:rsid w:val="00560DB0"/>
    <w:rsid w:val="00561060"/>
    <w:rsid w:val="0056301A"/>
    <w:rsid w:val="00563B3D"/>
    <w:rsid w:val="00564211"/>
    <w:rsid w:val="0056444E"/>
    <w:rsid w:val="00564AB9"/>
    <w:rsid w:val="005652A2"/>
    <w:rsid w:val="0056540E"/>
    <w:rsid w:val="00566647"/>
    <w:rsid w:val="005670B7"/>
    <w:rsid w:val="00571860"/>
    <w:rsid w:val="005735FD"/>
    <w:rsid w:val="00574817"/>
    <w:rsid w:val="00574AFD"/>
    <w:rsid w:val="00574BD3"/>
    <w:rsid w:val="00574DC0"/>
    <w:rsid w:val="00574E54"/>
    <w:rsid w:val="005762F6"/>
    <w:rsid w:val="00576AAA"/>
    <w:rsid w:val="005800EC"/>
    <w:rsid w:val="0058159B"/>
    <w:rsid w:val="005817AA"/>
    <w:rsid w:val="00581F03"/>
    <w:rsid w:val="00581FE4"/>
    <w:rsid w:val="00582BBD"/>
    <w:rsid w:val="00582FD5"/>
    <w:rsid w:val="005843B6"/>
    <w:rsid w:val="0058441C"/>
    <w:rsid w:val="0058469F"/>
    <w:rsid w:val="00585119"/>
    <w:rsid w:val="0058550E"/>
    <w:rsid w:val="00585770"/>
    <w:rsid w:val="00586382"/>
    <w:rsid w:val="00586C32"/>
    <w:rsid w:val="00586CF8"/>
    <w:rsid w:val="0058707B"/>
    <w:rsid w:val="00587A6D"/>
    <w:rsid w:val="00590B83"/>
    <w:rsid w:val="0059133F"/>
    <w:rsid w:val="00591D11"/>
    <w:rsid w:val="005920AA"/>
    <w:rsid w:val="00592573"/>
    <w:rsid w:val="00592585"/>
    <w:rsid w:val="005925D9"/>
    <w:rsid w:val="00593F2D"/>
    <w:rsid w:val="0059424D"/>
    <w:rsid w:val="00597B08"/>
    <w:rsid w:val="00597B73"/>
    <w:rsid w:val="005A0981"/>
    <w:rsid w:val="005A1705"/>
    <w:rsid w:val="005A1C7E"/>
    <w:rsid w:val="005A3EF6"/>
    <w:rsid w:val="005A428C"/>
    <w:rsid w:val="005A4EDF"/>
    <w:rsid w:val="005B03E2"/>
    <w:rsid w:val="005B0601"/>
    <w:rsid w:val="005B0ADF"/>
    <w:rsid w:val="005B105E"/>
    <w:rsid w:val="005B1EA3"/>
    <w:rsid w:val="005B2D1F"/>
    <w:rsid w:val="005B37FC"/>
    <w:rsid w:val="005B4184"/>
    <w:rsid w:val="005B47D6"/>
    <w:rsid w:val="005B5036"/>
    <w:rsid w:val="005B58AA"/>
    <w:rsid w:val="005B6A58"/>
    <w:rsid w:val="005B6FBF"/>
    <w:rsid w:val="005B781A"/>
    <w:rsid w:val="005B7A61"/>
    <w:rsid w:val="005C07B0"/>
    <w:rsid w:val="005C23E5"/>
    <w:rsid w:val="005C40C2"/>
    <w:rsid w:val="005C46E8"/>
    <w:rsid w:val="005C5437"/>
    <w:rsid w:val="005C57A4"/>
    <w:rsid w:val="005C5846"/>
    <w:rsid w:val="005C7864"/>
    <w:rsid w:val="005C7F6D"/>
    <w:rsid w:val="005D0AF4"/>
    <w:rsid w:val="005D0D6D"/>
    <w:rsid w:val="005D106D"/>
    <w:rsid w:val="005D1533"/>
    <w:rsid w:val="005D3890"/>
    <w:rsid w:val="005D45A3"/>
    <w:rsid w:val="005D5BE0"/>
    <w:rsid w:val="005D6356"/>
    <w:rsid w:val="005D6AA8"/>
    <w:rsid w:val="005D71B2"/>
    <w:rsid w:val="005E25AB"/>
    <w:rsid w:val="005E2DB6"/>
    <w:rsid w:val="005E2EB9"/>
    <w:rsid w:val="005E3E3D"/>
    <w:rsid w:val="005E481F"/>
    <w:rsid w:val="005E523E"/>
    <w:rsid w:val="005E657B"/>
    <w:rsid w:val="005E722C"/>
    <w:rsid w:val="005E76B0"/>
    <w:rsid w:val="005E7C78"/>
    <w:rsid w:val="005E7D75"/>
    <w:rsid w:val="005F0658"/>
    <w:rsid w:val="005F0987"/>
    <w:rsid w:val="005F1A5E"/>
    <w:rsid w:val="005F4012"/>
    <w:rsid w:val="005F4758"/>
    <w:rsid w:val="005F4A25"/>
    <w:rsid w:val="005F4C2C"/>
    <w:rsid w:val="005F767F"/>
    <w:rsid w:val="005F7881"/>
    <w:rsid w:val="005F7E17"/>
    <w:rsid w:val="005F7FC7"/>
    <w:rsid w:val="006009C2"/>
    <w:rsid w:val="00600BA4"/>
    <w:rsid w:val="00601088"/>
    <w:rsid w:val="00601478"/>
    <w:rsid w:val="00601762"/>
    <w:rsid w:val="00602331"/>
    <w:rsid w:val="00604741"/>
    <w:rsid w:val="00604A77"/>
    <w:rsid w:val="006057AC"/>
    <w:rsid w:val="00606C6C"/>
    <w:rsid w:val="00606DE3"/>
    <w:rsid w:val="0060705D"/>
    <w:rsid w:val="00607E8D"/>
    <w:rsid w:val="00610C26"/>
    <w:rsid w:val="006115DA"/>
    <w:rsid w:val="00611B0B"/>
    <w:rsid w:val="00612B36"/>
    <w:rsid w:val="00613341"/>
    <w:rsid w:val="006134C5"/>
    <w:rsid w:val="006141A7"/>
    <w:rsid w:val="00615BDF"/>
    <w:rsid w:val="0061657D"/>
    <w:rsid w:val="00616D46"/>
    <w:rsid w:val="00617210"/>
    <w:rsid w:val="00617E17"/>
    <w:rsid w:val="00617E9A"/>
    <w:rsid w:val="00620A44"/>
    <w:rsid w:val="006210C8"/>
    <w:rsid w:val="0062203E"/>
    <w:rsid w:val="00622728"/>
    <w:rsid w:val="00622807"/>
    <w:rsid w:val="00623317"/>
    <w:rsid w:val="00625448"/>
    <w:rsid w:val="00626890"/>
    <w:rsid w:val="006268C2"/>
    <w:rsid w:val="0062778F"/>
    <w:rsid w:val="00627CEE"/>
    <w:rsid w:val="00630BC6"/>
    <w:rsid w:val="00631B94"/>
    <w:rsid w:val="00633F2F"/>
    <w:rsid w:val="00634492"/>
    <w:rsid w:val="00634D6F"/>
    <w:rsid w:val="006359C8"/>
    <w:rsid w:val="00635FAD"/>
    <w:rsid w:val="00636213"/>
    <w:rsid w:val="00637161"/>
    <w:rsid w:val="006373C3"/>
    <w:rsid w:val="00637C85"/>
    <w:rsid w:val="00640D70"/>
    <w:rsid w:val="006412BF"/>
    <w:rsid w:val="0064203D"/>
    <w:rsid w:val="00643581"/>
    <w:rsid w:val="00644CD4"/>
    <w:rsid w:val="00644D91"/>
    <w:rsid w:val="00644EA8"/>
    <w:rsid w:val="00645D54"/>
    <w:rsid w:val="0064617C"/>
    <w:rsid w:val="00646A66"/>
    <w:rsid w:val="00646AD2"/>
    <w:rsid w:val="00646C01"/>
    <w:rsid w:val="00650FDF"/>
    <w:rsid w:val="00651161"/>
    <w:rsid w:val="00651639"/>
    <w:rsid w:val="00652766"/>
    <w:rsid w:val="00652E05"/>
    <w:rsid w:val="00654E68"/>
    <w:rsid w:val="0065566C"/>
    <w:rsid w:val="00656C3D"/>
    <w:rsid w:val="0065771F"/>
    <w:rsid w:val="00657969"/>
    <w:rsid w:val="00661191"/>
    <w:rsid w:val="00663156"/>
    <w:rsid w:val="00663599"/>
    <w:rsid w:val="00664AE5"/>
    <w:rsid w:val="00665021"/>
    <w:rsid w:val="0067057E"/>
    <w:rsid w:val="006707AA"/>
    <w:rsid w:val="00670F07"/>
    <w:rsid w:val="00671643"/>
    <w:rsid w:val="00672F1A"/>
    <w:rsid w:val="006743F1"/>
    <w:rsid w:val="0067594B"/>
    <w:rsid w:val="00676B9E"/>
    <w:rsid w:val="006770F8"/>
    <w:rsid w:val="00677DB2"/>
    <w:rsid w:val="00680176"/>
    <w:rsid w:val="00680F57"/>
    <w:rsid w:val="006811E1"/>
    <w:rsid w:val="00681F80"/>
    <w:rsid w:val="0068241C"/>
    <w:rsid w:val="00682848"/>
    <w:rsid w:val="00682AB1"/>
    <w:rsid w:val="00682C93"/>
    <w:rsid w:val="00683ECB"/>
    <w:rsid w:val="0068455F"/>
    <w:rsid w:val="006860CA"/>
    <w:rsid w:val="00686F4B"/>
    <w:rsid w:val="00687101"/>
    <w:rsid w:val="0069051A"/>
    <w:rsid w:val="006910C4"/>
    <w:rsid w:val="006919D6"/>
    <w:rsid w:val="00693115"/>
    <w:rsid w:val="00693834"/>
    <w:rsid w:val="00693DCE"/>
    <w:rsid w:val="0069595B"/>
    <w:rsid w:val="00695DD7"/>
    <w:rsid w:val="0069622F"/>
    <w:rsid w:val="00696C30"/>
    <w:rsid w:val="006970B5"/>
    <w:rsid w:val="00697B3A"/>
    <w:rsid w:val="00697E96"/>
    <w:rsid w:val="006A1904"/>
    <w:rsid w:val="006A19A8"/>
    <w:rsid w:val="006A1F11"/>
    <w:rsid w:val="006A2BC4"/>
    <w:rsid w:val="006A3115"/>
    <w:rsid w:val="006A31B0"/>
    <w:rsid w:val="006A3937"/>
    <w:rsid w:val="006A3EAE"/>
    <w:rsid w:val="006A3F69"/>
    <w:rsid w:val="006A41BA"/>
    <w:rsid w:val="006A4309"/>
    <w:rsid w:val="006A5E76"/>
    <w:rsid w:val="006A77D4"/>
    <w:rsid w:val="006B0025"/>
    <w:rsid w:val="006B0D4C"/>
    <w:rsid w:val="006B15C2"/>
    <w:rsid w:val="006B1A17"/>
    <w:rsid w:val="006B29EC"/>
    <w:rsid w:val="006B3BAF"/>
    <w:rsid w:val="006B5A3F"/>
    <w:rsid w:val="006B6516"/>
    <w:rsid w:val="006B6A6A"/>
    <w:rsid w:val="006C072E"/>
    <w:rsid w:val="006C2895"/>
    <w:rsid w:val="006C2BAD"/>
    <w:rsid w:val="006C35FC"/>
    <w:rsid w:val="006C3645"/>
    <w:rsid w:val="006C3B72"/>
    <w:rsid w:val="006C4C29"/>
    <w:rsid w:val="006C63F3"/>
    <w:rsid w:val="006C663C"/>
    <w:rsid w:val="006C68B4"/>
    <w:rsid w:val="006C6F62"/>
    <w:rsid w:val="006C706B"/>
    <w:rsid w:val="006D079E"/>
    <w:rsid w:val="006D07BE"/>
    <w:rsid w:val="006D0A55"/>
    <w:rsid w:val="006D30E7"/>
    <w:rsid w:val="006D37ED"/>
    <w:rsid w:val="006D4982"/>
    <w:rsid w:val="006D51A9"/>
    <w:rsid w:val="006D5455"/>
    <w:rsid w:val="006D58F8"/>
    <w:rsid w:val="006D5C54"/>
    <w:rsid w:val="006D6299"/>
    <w:rsid w:val="006D6670"/>
    <w:rsid w:val="006D68E8"/>
    <w:rsid w:val="006D7717"/>
    <w:rsid w:val="006E1BD8"/>
    <w:rsid w:val="006E2471"/>
    <w:rsid w:val="006E2FE2"/>
    <w:rsid w:val="006E3B8B"/>
    <w:rsid w:val="006E40B1"/>
    <w:rsid w:val="006E58DC"/>
    <w:rsid w:val="006E5DFC"/>
    <w:rsid w:val="006E5E0C"/>
    <w:rsid w:val="006E61F1"/>
    <w:rsid w:val="006E79E9"/>
    <w:rsid w:val="006F0519"/>
    <w:rsid w:val="006F2FA9"/>
    <w:rsid w:val="006F3416"/>
    <w:rsid w:val="006F3879"/>
    <w:rsid w:val="006F4173"/>
    <w:rsid w:val="006F45B4"/>
    <w:rsid w:val="006F49FD"/>
    <w:rsid w:val="006F67A9"/>
    <w:rsid w:val="006F7122"/>
    <w:rsid w:val="006F719A"/>
    <w:rsid w:val="006F71F5"/>
    <w:rsid w:val="006F7691"/>
    <w:rsid w:val="007018BB"/>
    <w:rsid w:val="007018CD"/>
    <w:rsid w:val="00701CCC"/>
    <w:rsid w:val="00702011"/>
    <w:rsid w:val="00702299"/>
    <w:rsid w:val="0070234C"/>
    <w:rsid w:val="00702CF8"/>
    <w:rsid w:val="00702DD6"/>
    <w:rsid w:val="00704AB1"/>
    <w:rsid w:val="00707A3D"/>
    <w:rsid w:val="00707C04"/>
    <w:rsid w:val="00710AB5"/>
    <w:rsid w:val="00710C01"/>
    <w:rsid w:val="00711008"/>
    <w:rsid w:val="007125CB"/>
    <w:rsid w:val="00712A73"/>
    <w:rsid w:val="007139A0"/>
    <w:rsid w:val="00713BBB"/>
    <w:rsid w:val="00713F12"/>
    <w:rsid w:val="00714141"/>
    <w:rsid w:val="0071530D"/>
    <w:rsid w:val="007153B7"/>
    <w:rsid w:val="00715A37"/>
    <w:rsid w:val="00717BFE"/>
    <w:rsid w:val="00720485"/>
    <w:rsid w:val="00720C5B"/>
    <w:rsid w:val="00722617"/>
    <w:rsid w:val="00723783"/>
    <w:rsid w:val="00725016"/>
    <w:rsid w:val="00725380"/>
    <w:rsid w:val="007254AB"/>
    <w:rsid w:val="007258C6"/>
    <w:rsid w:val="00726893"/>
    <w:rsid w:val="00726ECA"/>
    <w:rsid w:val="007302A5"/>
    <w:rsid w:val="00732D6D"/>
    <w:rsid w:val="007340F4"/>
    <w:rsid w:val="00735389"/>
    <w:rsid w:val="007356B9"/>
    <w:rsid w:val="00736035"/>
    <w:rsid w:val="00736129"/>
    <w:rsid w:val="007368BB"/>
    <w:rsid w:val="00736AE8"/>
    <w:rsid w:val="0073786A"/>
    <w:rsid w:val="00740051"/>
    <w:rsid w:val="00740B85"/>
    <w:rsid w:val="00742D84"/>
    <w:rsid w:val="00743E41"/>
    <w:rsid w:val="007446EB"/>
    <w:rsid w:val="0074477E"/>
    <w:rsid w:val="00744C9B"/>
    <w:rsid w:val="00745039"/>
    <w:rsid w:val="00745054"/>
    <w:rsid w:val="00745132"/>
    <w:rsid w:val="0074595D"/>
    <w:rsid w:val="007460FC"/>
    <w:rsid w:val="0074642C"/>
    <w:rsid w:val="00747195"/>
    <w:rsid w:val="0075063D"/>
    <w:rsid w:val="007517B7"/>
    <w:rsid w:val="0075189B"/>
    <w:rsid w:val="007521BB"/>
    <w:rsid w:val="00752BDA"/>
    <w:rsid w:val="00752DF4"/>
    <w:rsid w:val="00754DAA"/>
    <w:rsid w:val="00755642"/>
    <w:rsid w:val="00756BE6"/>
    <w:rsid w:val="00756E07"/>
    <w:rsid w:val="00757E1E"/>
    <w:rsid w:val="0076030E"/>
    <w:rsid w:val="00764E7C"/>
    <w:rsid w:val="00765657"/>
    <w:rsid w:val="00765A43"/>
    <w:rsid w:val="00766118"/>
    <w:rsid w:val="007661FA"/>
    <w:rsid w:val="00766205"/>
    <w:rsid w:val="00766B67"/>
    <w:rsid w:val="0076732B"/>
    <w:rsid w:val="00767CBB"/>
    <w:rsid w:val="007700C8"/>
    <w:rsid w:val="00770481"/>
    <w:rsid w:val="00771946"/>
    <w:rsid w:val="00771F8C"/>
    <w:rsid w:val="007728EB"/>
    <w:rsid w:val="00772E41"/>
    <w:rsid w:val="00772F89"/>
    <w:rsid w:val="00773FCB"/>
    <w:rsid w:val="00775D0C"/>
    <w:rsid w:val="00776655"/>
    <w:rsid w:val="00777006"/>
    <w:rsid w:val="007772D7"/>
    <w:rsid w:val="00780388"/>
    <w:rsid w:val="0078199C"/>
    <w:rsid w:val="00781B95"/>
    <w:rsid w:val="00781F7B"/>
    <w:rsid w:val="0078401A"/>
    <w:rsid w:val="00784342"/>
    <w:rsid w:val="0078446F"/>
    <w:rsid w:val="00784C61"/>
    <w:rsid w:val="0078510B"/>
    <w:rsid w:val="0078524C"/>
    <w:rsid w:val="0078535F"/>
    <w:rsid w:val="007853EE"/>
    <w:rsid w:val="00786F81"/>
    <w:rsid w:val="00787B93"/>
    <w:rsid w:val="00787FA5"/>
    <w:rsid w:val="00790215"/>
    <w:rsid w:val="00794D56"/>
    <w:rsid w:val="00795528"/>
    <w:rsid w:val="00796388"/>
    <w:rsid w:val="0079661D"/>
    <w:rsid w:val="007973AE"/>
    <w:rsid w:val="007978D4"/>
    <w:rsid w:val="00797959"/>
    <w:rsid w:val="007A09DB"/>
    <w:rsid w:val="007A0FCC"/>
    <w:rsid w:val="007A19EB"/>
    <w:rsid w:val="007A33BD"/>
    <w:rsid w:val="007A3BCB"/>
    <w:rsid w:val="007A4ECC"/>
    <w:rsid w:val="007A6D04"/>
    <w:rsid w:val="007B08CC"/>
    <w:rsid w:val="007B0A2F"/>
    <w:rsid w:val="007B11A9"/>
    <w:rsid w:val="007B2B60"/>
    <w:rsid w:val="007B313F"/>
    <w:rsid w:val="007B3361"/>
    <w:rsid w:val="007B3924"/>
    <w:rsid w:val="007B486F"/>
    <w:rsid w:val="007B5013"/>
    <w:rsid w:val="007B5246"/>
    <w:rsid w:val="007B5E60"/>
    <w:rsid w:val="007C0B9A"/>
    <w:rsid w:val="007C1D06"/>
    <w:rsid w:val="007C2360"/>
    <w:rsid w:val="007C2371"/>
    <w:rsid w:val="007C3978"/>
    <w:rsid w:val="007C4A7B"/>
    <w:rsid w:val="007C61DD"/>
    <w:rsid w:val="007C788C"/>
    <w:rsid w:val="007C7C08"/>
    <w:rsid w:val="007C7C5E"/>
    <w:rsid w:val="007D0974"/>
    <w:rsid w:val="007D0A0F"/>
    <w:rsid w:val="007D0C94"/>
    <w:rsid w:val="007D0D32"/>
    <w:rsid w:val="007D12B9"/>
    <w:rsid w:val="007D16A1"/>
    <w:rsid w:val="007D2380"/>
    <w:rsid w:val="007D4028"/>
    <w:rsid w:val="007D5798"/>
    <w:rsid w:val="007D5917"/>
    <w:rsid w:val="007D7166"/>
    <w:rsid w:val="007D7369"/>
    <w:rsid w:val="007D753B"/>
    <w:rsid w:val="007E0CF3"/>
    <w:rsid w:val="007E17B4"/>
    <w:rsid w:val="007E18B5"/>
    <w:rsid w:val="007E25D2"/>
    <w:rsid w:val="007E41E3"/>
    <w:rsid w:val="007E4797"/>
    <w:rsid w:val="007E5A00"/>
    <w:rsid w:val="007E5B0D"/>
    <w:rsid w:val="007E5C54"/>
    <w:rsid w:val="007E604B"/>
    <w:rsid w:val="007E628D"/>
    <w:rsid w:val="007E7DA0"/>
    <w:rsid w:val="007F00D9"/>
    <w:rsid w:val="007F028A"/>
    <w:rsid w:val="007F0AD3"/>
    <w:rsid w:val="007F1468"/>
    <w:rsid w:val="007F1967"/>
    <w:rsid w:val="007F1CE7"/>
    <w:rsid w:val="007F2A25"/>
    <w:rsid w:val="007F311D"/>
    <w:rsid w:val="007F4083"/>
    <w:rsid w:val="007F4814"/>
    <w:rsid w:val="007F4E38"/>
    <w:rsid w:val="007F69E7"/>
    <w:rsid w:val="007F7CF0"/>
    <w:rsid w:val="00800DDF"/>
    <w:rsid w:val="008010FE"/>
    <w:rsid w:val="008015DF"/>
    <w:rsid w:val="00801A31"/>
    <w:rsid w:val="00802C58"/>
    <w:rsid w:val="00803739"/>
    <w:rsid w:val="00803A2E"/>
    <w:rsid w:val="00803CDD"/>
    <w:rsid w:val="00804EED"/>
    <w:rsid w:val="008074CB"/>
    <w:rsid w:val="008075A2"/>
    <w:rsid w:val="00807F38"/>
    <w:rsid w:val="0081005C"/>
    <w:rsid w:val="0081054E"/>
    <w:rsid w:val="0081122E"/>
    <w:rsid w:val="00813D6D"/>
    <w:rsid w:val="008140DB"/>
    <w:rsid w:val="008167DB"/>
    <w:rsid w:val="00816E31"/>
    <w:rsid w:val="008173CE"/>
    <w:rsid w:val="00817787"/>
    <w:rsid w:val="00821D62"/>
    <w:rsid w:val="00822748"/>
    <w:rsid w:val="00822771"/>
    <w:rsid w:val="00823113"/>
    <w:rsid w:val="0082313E"/>
    <w:rsid w:val="00823A69"/>
    <w:rsid w:val="00823D8D"/>
    <w:rsid w:val="00824AEA"/>
    <w:rsid w:val="00825194"/>
    <w:rsid w:val="00826400"/>
    <w:rsid w:val="00826AEB"/>
    <w:rsid w:val="00830864"/>
    <w:rsid w:val="00831692"/>
    <w:rsid w:val="00831985"/>
    <w:rsid w:val="00832529"/>
    <w:rsid w:val="00832AD8"/>
    <w:rsid w:val="00832CD6"/>
    <w:rsid w:val="00832DB9"/>
    <w:rsid w:val="0083313B"/>
    <w:rsid w:val="00833FBF"/>
    <w:rsid w:val="00835BE1"/>
    <w:rsid w:val="00835BEC"/>
    <w:rsid w:val="00836328"/>
    <w:rsid w:val="00836547"/>
    <w:rsid w:val="0083717A"/>
    <w:rsid w:val="00837D33"/>
    <w:rsid w:val="00840CC8"/>
    <w:rsid w:val="00841535"/>
    <w:rsid w:val="0084157F"/>
    <w:rsid w:val="00841ECC"/>
    <w:rsid w:val="00842669"/>
    <w:rsid w:val="0084294B"/>
    <w:rsid w:val="00842EF2"/>
    <w:rsid w:val="0084328A"/>
    <w:rsid w:val="00843E03"/>
    <w:rsid w:val="0084439E"/>
    <w:rsid w:val="0084571B"/>
    <w:rsid w:val="008468A6"/>
    <w:rsid w:val="00851424"/>
    <w:rsid w:val="00851603"/>
    <w:rsid w:val="008520C1"/>
    <w:rsid w:val="008535E4"/>
    <w:rsid w:val="008545C2"/>
    <w:rsid w:val="00854C0D"/>
    <w:rsid w:val="0085593A"/>
    <w:rsid w:val="00856334"/>
    <w:rsid w:val="0085692F"/>
    <w:rsid w:val="00856EEF"/>
    <w:rsid w:val="0085702A"/>
    <w:rsid w:val="008602B0"/>
    <w:rsid w:val="00862642"/>
    <w:rsid w:val="00863A2E"/>
    <w:rsid w:val="00863E52"/>
    <w:rsid w:val="0086477D"/>
    <w:rsid w:val="00864AA7"/>
    <w:rsid w:val="00866624"/>
    <w:rsid w:val="008704E9"/>
    <w:rsid w:val="00870CB8"/>
    <w:rsid w:val="00871584"/>
    <w:rsid w:val="008738F6"/>
    <w:rsid w:val="00874019"/>
    <w:rsid w:val="008747B7"/>
    <w:rsid w:val="00874AD2"/>
    <w:rsid w:val="008751AD"/>
    <w:rsid w:val="00875301"/>
    <w:rsid w:val="0087674A"/>
    <w:rsid w:val="008770AB"/>
    <w:rsid w:val="0088092B"/>
    <w:rsid w:val="00880D9C"/>
    <w:rsid w:val="00881CC4"/>
    <w:rsid w:val="00886301"/>
    <w:rsid w:val="00886D2B"/>
    <w:rsid w:val="00886D9A"/>
    <w:rsid w:val="008872EB"/>
    <w:rsid w:val="00887592"/>
    <w:rsid w:val="00893545"/>
    <w:rsid w:val="00893F58"/>
    <w:rsid w:val="00894B32"/>
    <w:rsid w:val="0089518E"/>
    <w:rsid w:val="008959B7"/>
    <w:rsid w:val="008963FD"/>
    <w:rsid w:val="00897093"/>
    <w:rsid w:val="008973D7"/>
    <w:rsid w:val="00897DFB"/>
    <w:rsid w:val="008A0408"/>
    <w:rsid w:val="008A10F1"/>
    <w:rsid w:val="008A1107"/>
    <w:rsid w:val="008A1122"/>
    <w:rsid w:val="008A1DA8"/>
    <w:rsid w:val="008A24DC"/>
    <w:rsid w:val="008A4725"/>
    <w:rsid w:val="008A47AE"/>
    <w:rsid w:val="008A56AB"/>
    <w:rsid w:val="008A612A"/>
    <w:rsid w:val="008B14EA"/>
    <w:rsid w:val="008B1F8B"/>
    <w:rsid w:val="008B22CB"/>
    <w:rsid w:val="008B2BA4"/>
    <w:rsid w:val="008B3BBA"/>
    <w:rsid w:val="008B3E2A"/>
    <w:rsid w:val="008B3FD1"/>
    <w:rsid w:val="008B5778"/>
    <w:rsid w:val="008B6080"/>
    <w:rsid w:val="008B70BA"/>
    <w:rsid w:val="008C178D"/>
    <w:rsid w:val="008C200A"/>
    <w:rsid w:val="008C31AB"/>
    <w:rsid w:val="008C46E2"/>
    <w:rsid w:val="008C4D86"/>
    <w:rsid w:val="008C5C25"/>
    <w:rsid w:val="008C619B"/>
    <w:rsid w:val="008C6E36"/>
    <w:rsid w:val="008C7026"/>
    <w:rsid w:val="008C7CE2"/>
    <w:rsid w:val="008D0007"/>
    <w:rsid w:val="008D1198"/>
    <w:rsid w:val="008D14B7"/>
    <w:rsid w:val="008D1D9B"/>
    <w:rsid w:val="008D1E56"/>
    <w:rsid w:val="008D2A67"/>
    <w:rsid w:val="008D35D5"/>
    <w:rsid w:val="008D6600"/>
    <w:rsid w:val="008D6AE6"/>
    <w:rsid w:val="008D79AB"/>
    <w:rsid w:val="008E04FF"/>
    <w:rsid w:val="008E0C81"/>
    <w:rsid w:val="008E1B4A"/>
    <w:rsid w:val="008E20E0"/>
    <w:rsid w:val="008E35EB"/>
    <w:rsid w:val="008E3888"/>
    <w:rsid w:val="008E3E24"/>
    <w:rsid w:val="008E583E"/>
    <w:rsid w:val="008F2015"/>
    <w:rsid w:val="008F2489"/>
    <w:rsid w:val="008F26BD"/>
    <w:rsid w:val="008F39EA"/>
    <w:rsid w:val="008F3E3C"/>
    <w:rsid w:val="008F40E1"/>
    <w:rsid w:val="008F479E"/>
    <w:rsid w:val="008F5900"/>
    <w:rsid w:val="008F6CF9"/>
    <w:rsid w:val="008F77FA"/>
    <w:rsid w:val="0090027A"/>
    <w:rsid w:val="00900482"/>
    <w:rsid w:val="00900517"/>
    <w:rsid w:val="00901475"/>
    <w:rsid w:val="009015F4"/>
    <w:rsid w:val="00901A42"/>
    <w:rsid w:val="00902C04"/>
    <w:rsid w:val="00904887"/>
    <w:rsid w:val="009048B6"/>
    <w:rsid w:val="00904AF4"/>
    <w:rsid w:val="00905679"/>
    <w:rsid w:val="00905A27"/>
    <w:rsid w:val="00910294"/>
    <w:rsid w:val="00910DF4"/>
    <w:rsid w:val="00912101"/>
    <w:rsid w:val="0091228C"/>
    <w:rsid w:val="00913313"/>
    <w:rsid w:val="009134AC"/>
    <w:rsid w:val="009135CA"/>
    <w:rsid w:val="009136EB"/>
    <w:rsid w:val="00913DBF"/>
    <w:rsid w:val="00914B8B"/>
    <w:rsid w:val="00915187"/>
    <w:rsid w:val="00915532"/>
    <w:rsid w:val="00916B44"/>
    <w:rsid w:val="00916CAB"/>
    <w:rsid w:val="009207D3"/>
    <w:rsid w:val="009210A6"/>
    <w:rsid w:val="009216A6"/>
    <w:rsid w:val="009220C4"/>
    <w:rsid w:val="00923627"/>
    <w:rsid w:val="00923AA8"/>
    <w:rsid w:val="00923BBD"/>
    <w:rsid w:val="00924E58"/>
    <w:rsid w:val="00925793"/>
    <w:rsid w:val="00926B2F"/>
    <w:rsid w:val="00926BC3"/>
    <w:rsid w:val="009302B4"/>
    <w:rsid w:val="009310B8"/>
    <w:rsid w:val="00931CE0"/>
    <w:rsid w:val="00931EE9"/>
    <w:rsid w:val="009323A0"/>
    <w:rsid w:val="00933D48"/>
    <w:rsid w:val="0093409A"/>
    <w:rsid w:val="00934EA7"/>
    <w:rsid w:val="009365A5"/>
    <w:rsid w:val="00936FB0"/>
    <w:rsid w:val="0094065D"/>
    <w:rsid w:val="00942514"/>
    <w:rsid w:val="009436BA"/>
    <w:rsid w:val="00944384"/>
    <w:rsid w:val="009446AF"/>
    <w:rsid w:val="009452D9"/>
    <w:rsid w:val="009459EC"/>
    <w:rsid w:val="00945CDF"/>
    <w:rsid w:val="00947295"/>
    <w:rsid w:val="00950F31"/>
    <w:rsid w:val="0095138C"/>
    <w:rsid w:val="0095139C"/>
    <w:rsid w:val="00951954"/>
    <w:rsid w:val="00951C3E"/>
    <w:rsid w:val="009523E8"/>
    <w:rsid w:val="00952543"/>
    <w:rsid w:val="0095366A"/>
    <w:rsid w:val="0095513B"/>
    <w:rsid w:val="00955166"/>
    <w:rsid w:val="009572D6"/>
    <w:rsid w:val="009615EF"/>
    <w:rsid w:val="00961B83"/>
    <w:rsid w:val="00961D48"/>
    <w:rsid w:val="00962B8B"/>
    <w:rsid w:val="00962C24"/>
    <w:rsid w:val="00964808"/>
    <w:rsid w:val="009648F3"/>
    <w:rsid w:val="00965535"/>
    <w:rsid w:val="00965B66"/>
    <w:rsid w:val="00965B92"/>
    <w:rsid w:val="00965E3B"/>
    <w:rsid w:val="00965FA9"/>
    <w:rsid w:val="00966126"/>
    <w:rsid w:val="00966D91"/>
    <w:rsid w:val="009675B6"/>
    <w:rsid w:val="00967A8A"/>
    <w:rsid w:val="009705B3"/>
    <w:rsid w:val="00970C0E"/>
    <w:rsid w:val="0097197D"/>
    <w:rsid w:val="00973CF4"/>
    <w:rsid w:val="00974251"/>
    <w:rsid w:val="00974C2E"/>
    <w:rsid w:val="00976C4F"/>
    <w:rsid w:val="0097752A"/>
    <w:rsid w:val="0098075E"/>
    <w:rsid w:val="00983473"/>
    <w:rsid w:val="00983D00"/>
    <w:rsid w:val="0098414F"/>
    <w:rsid w:val="00984D46"/>
    <w:rsid w:val="0098553E"/>
    <w:rsid w:val="00986F08"/>
    <w:rsid w:val="00987280"/>
    <w:rsid w:val="0098778F"/>
    <w:rsid w:val="009906DD"/>
    <w:rsid w:val="00992910"/>
    <w:rsid w:val="00995C51"/>
    <w:rsid w:val="00996F66"/>
    <w:rsid w:val="009973B1"/>
    <w:rsid w:val="009977F5"/>
    <w:rsid w:val="009A0014"/>
    <w:rsid w:val="009A0327"/>
    <w:rsid w:val="009A0394"/>
    <w:rsid w:val="009A1127"/>
    <w:rsid w:val="009A1AFD"/>
    <w:rsid w:val="009A2172"/>
    <w:rsid w:val="009A35BD"/>
    <w:rsid w:val="009A361F"/>
    <w:rsid w:val="009A49E6"/>
    <w:rsid w:val="009A4AC6"/>
    <w:rsid w:val="009A4EDA"/>
    <w:rsid w:val="009A58FD"/>
    <w:rsid w:val="009A5A2A"/>
    <w:rsid w:val="009A5A51"/>
    <w:rsid w:val="009A693E"/>
    <w:rsid w:val="009B162B"/>
    <w:rsid w:val="009B637B"/>
    <w:rsid w:val="009B6BA3"/>
    <w:rsid w:val="009B7816"/>
    <w:rsid w:val="009B7FAA"/>
    <w:rsid w:val="009C2250"/>
    <w:rsid w:val="009C2530"/>
    <w:rsid w:val="009C2A08"/>
    <w:rsid w:val="009C3995"/>
    <w:rsid w:val="009C3E58"/>
    <w:rsid w:val="009C505E"/>
    <w:rsid w:val="009C7289"/>
    <w:rsid w:val="009D118B"/>
    <w:rsid w:val="009D29EF"/>
    <w:rsid w:val="009D307D"/>
    <w:rsid w:val="009D363F"/>
    <w:rsid w:val="009D368D"/>
    <w:rsid w:val="009D4611"/>
    <w:rsid w:val="009D6817"/>
    <w:rsid w:val="009D68AF"/>
    <w:rsid w:val="009D7239"/>
    <w:rsid w:val="009D79C6"/>
    <w:rsid w:val="009E0F3D"/>
    <w:rsid w:val="009E1A3E"/>
    <w:rsid w:val="009E4697"/>
    <w:rsid w:val="009E51EF"/>
    <w:rsid w:val="009E5AF5"/>
    <w:rsid w:val="009E6953"/>
    <w:rsid w:val="009E6E3D"/>
    <w:rsid w:val="009E7555"/>
    <w:rsid w:val="009E788A"/>
    <w:rsid w:val="009F19C3"/>
    <w:rsid w:val="009F2D54"/>
    <w:rsid w:val="009F3701"/>
    <w:rsid w:val="009F4426"/>
    <w:rsid w:val="009F52C6"/>
    <w:rsid w:val="009F548B"/>
    <w:rsid w:val="009F5C28"/>
    <w:rsid w:val="009F5DF3"/>
    <w:rsid w:val="009F657A"/>
    <w:rsid w:val="009F6739"/>
    <w:rsid w:val="009F775E"/>
    <w:rsid w:val="009F7884"/>
    <w:rsid w:val="00A02D0B"/>
    <w:rsid w:val="00A02D11"/>
    <w:rsid w:val="00A031FF"/>
    <w:rsid w:val="00A0372A"/>
    <w:rsid w:val="00A03A5A"/>
    <w:rsid w:val="00A04C1D"/>
    <w:rsid w:val="00A05BEF"/>
    <w:rsid w:val="00A06453"/>
    <w:rsid w:val="00A064FB"/>
    <w:rsid w:val="00A07270"/>
    <w:rsid w:val="00A07FA1"/>
    <w:rsid w:val="00A11002"/>
    <w:rsid w:val="00A11936"/>
    <w:rsid w:val="00A121D1"/>
    <w:rsid w:val="00A12496"/>
    <w:rsid w:val="00A124C4"/>
    <w:rsid w:val="00A12D7E"/>
    <w:rsid w:val="00A12EB0"/>
    <w:rsid w:val="00A135F4"/>
    <w:rsid w:val="00A13773"/>
    <w:rsid w:val="00A140C0"/>
    <w:rsid w:val="00A1532E"/>
    <w:rsid w:val="00A17153"/>
    <w:rsid w:val="00A2069A"/>
    <w:rsid w:val="00A2129F"/>
    <w:rsid w:val="00A21864"/>
    <w:rsid w:val="00A23287"/>
    <w:rsid w:val="00A25160"/>
    <w:rsid w:val="00A2536D"/>
    <w:rsid w:val="00A26419"/>
    <w:rsid w:val="00A27361"/>
    <w:rsid w:val="00A30E17"/>
    <w:rsid w:val="00A3125B"/>
    <w:rsid w:val="00A3216A"/>
    <w:rsid w:val="00A3250F"/>
    <w:rsid w:val="00A3355E"/>
    <w:rsid w:val="00A3394F"/>
    <w:rsid w:val="00A342AA"/>
    <w:rsid w:val="00A3430A"/>
    <w:rsid w:val="00A34487"/>
    <w:rsid w:val="00A345B7"/>
    <w:rsid w:val="00A346BD"/>
    <w:rsid w:val="00A34B4E"/>
    <w:rsid w:val="00A34CE0"/>
    <w:rsid w:val="00A35C29"/>
    <w:rsid w:val="00A36280"/>
    <w:rsid w:val="00A3675C"/>
    <w:rsid w:val="00A36CB1"/>
    <w:rsid w:val="00A372D2"/>
    <w:rsid w:val="00A37959"/>
    <w:rsid w:val="00A37CDB"/>
    <w:rsid w:val="00A4063E"/>
    <w:rsid w:val="00A40F51"/>
    <w:rsid w:val="00A42AA8"/>
    <w:rsid w:val="00A42BFE"/>
    <w:rsid w:val="00A43AF7"/>
    <w:rsid w:val="00A43BE8"/>
    <w:rsid w:val="00A44DEF"/>
    <w:rsid w:val="00A452F4"/>
    <w:rsid w:val="00A45455"/>
    <w:rsid w:val="00A459F0"/>
    <w:rsid w:val="00A46A31"/>
    <w:rsid w:val="00A47A8F"/>
    <w:rsid w:val="00A47C61"/>
    <w:rsid w:val="00A50210"/>
    <w:rsid w:val="00A507E4"/>
    <w:rsid w:val="00A52541"/>
    <w:rsid w:val="00A53933"/>
    <w:rsid w:val="00A54121"/>
    <w:rsid w:val="00A5426D"/>
    <w:rsid w:val="00A545C1"/>
    <w:rsid w:val="00A54601"/>
    <w:rsid w:val="00A56C42"/>
    <w:rsid w:val="00A56DB9"/>
    <w:rsid w:val="00A60557"/>
    <w:rsid w:val="00A60620"/>
    <w:rsid w:val="00A607FF"/>
    <w:rsid w:val="00A61646"/>
    <w:rsid w:val="00A61918"/>
    <w:rsid w:val="00A61BAC"/>
    <w:rsid w:val="00A63BFB"/>
    <w:rsid w:val="00A64C2F"/>
    <w:rsid w:val="00A64DD2"/>
    <w:rsid w:val="00A66501"/>
    <w:rsid w:val="00A66E65"/>
    <w:rsid w:val="00A70367"/>
    <w:rsid w:val="00A7107C"/>
    <w:rsid w:val="00A71762"/>
    <w:rsid w:val="00A722CC"/>
    <w:rsid w:val="00A73EB2"/>
    <w:rsid w:val="00A74262"/>
    <w:rsid w:val="00A760C2"/>
    <w:rsid w:val="00A7625F"/>
    <w:rsid w:val="00A76840"/>
    <w:rsid w:val="00A7701A"/>
    <w:rsid w:val="00A80103"/>
    <w:rsid w:val="00A80148"/>
    <w:rsid w:val="00A8040E"/>
    <w:rsid w:val="00A80D03"/>
    <w:rsid w:val="00A812C2"/>
    <w:rsid w:val="00A8130F"/>
    <w:rsid w:val="00A81898"/>
    <w:rsid w:val="00A81D5D"/>
    <w:rsid w:val="00A81DCC"/>
    <w:rsid w:val="00A82768"/>
    <w:rsid w:val="00A834E8"/>
    <w:rsid w:val="00A83FF1"/>
    <w:rsid w:val="00A849D6"/>
    <w:rsid w:val="00A85E68"/>
    <w:rsid w:val="00A86744"/>
    <w:rsid w:val="00A86DA4"/>
    <w:rsid w:val="00A92221"/>
    <w:rsid w:val="00A92932"/>
    <w:rsid w:val="00A92F5B"/>
    <w:rsid w:val="00A93761"/>
    <w:rsid w:val="00A93A84"/>
    <w:rsid w:val="00A94B23"/>
    <w:rsid w:val="00A954C1"/>
    <w:rsid w:val="00A957F9"/>
    <w:rsid w:val="00A95AC0"/>
    <w:rsid w:val="00A965F5"/>
    <w:rsid w:val="00A97F5A"/>
    <w:rsid w:val="00AA038F"/>
    <w:rsid w:val="00AA05EC"/>
    <w:rsid w:val="00AA0B3A"/>
    <w:rsid w:val="00AA121B"/>
    <w:rsid w:val="00AA1518"/>
    <w:rsid w:val="00AA1A15"/>
    <w:rsid w:val="00AA226B"/>
    <w:rsid w:val="00AA345E"/>
    <w:rsid w:val="00AA3F17"/>
    <w:rsid w:val="00AA6896"/>
    <w:rsid w:val="00AA76E2"/>
    <w:rsid w:val="00AB03E8"/>
    <w:rsid w:val="00AB0545"/>
    <w:rsid w:val="00AB0CB7"/>
    <w:rsid w:val="00AB14D2"/>
    <w:rsid w:val="00AB17A6"/>
    <w:rsid w:val="00AB2195"/>
    <w:rsid w:val="00AB21C8"/>
    <w:rsid w:val="00AB2D94"/>
    <w:rsid w:val="00AB2FFE"/>
    <w:rsid w:val="00AB3B5D"/>
    <w:rsid w:val="00AB3D60"/>
    <w:rsid w:val="00AB4F5E"/>
    <w:rsid w:val="00AB504D"/>
    <w:rsid w:val="00AB5440"/>
    <w:rsid w:val="00AC1053"/>
    <w:rsid w:val="00AC149E"/>
    <w:rsid w:val="00AC1AC9"/>
    <w:rsid w:val="00AC1B41"/>
    <w:rsid w:val="00AC1F29"/>
    <w:rsid w:val="00AC24D5"/>
    <w:rsid w:val="00AC2580"/>
    <w:rsid w:val="00AC3D7D"/>
    <w:rsid w:val="00AC50A3"/>
    <w:rsid w:val="00AD1A27"/>
    <w:rsid w:val="00AD2056"/>
    <w:rsid w:val="00AD22BF"/>
    <w:rsid w:val="00AD2306"/>
    <w:rsid w:val="00AD235F"/>
    <w:rsid w:val="00AD240C"/>
    <w:rsid w:val="00AD2F04"/>
    <w:rsid w:val="00AD44F0"/>
    <w:rsid w:val="00AD483D"/>
    <w:rsid w:val="00AD55EF"/>
    <w:rsid w:val="00AD615D"/>
    <w:rsid w:val="00AE1671"/>
    <w:rsid w:val="00AE1930"/>
    <w:rsid w:val="00AE2259"/>
    <w:rsid w:val="00AE2ABF"/>
    <w:rsid w:val="00AE391E"/>
    <w:rsid w:val="00AE3F6C"/>
    <w:rsid w:val="00AE455A"/>
    <w:rsid w:val="00AE6AEC"/>
    <w:rsid w:val="00AE765A"/>
    <w:rsid w:val="00AE7C2A"/>
    <w:rsid w:val="00AF0688"/>
    <w:rsid w:val="00AF1A51"/>
    <w:rsid w:val="00AF2AD1"/>
    <w:rsid w:val="00AF3CA5"/>
    <w:rsid w:val="00AF4D6D"/>
    <w:rsid w:val="00AF5722"/>
    <w:rsid w:val="00AF7071"/>
    <w:rsid w:val="00AF7986"/>
    <w:rsid w:val="00AF7BC1"/>
    <w:rsid w:val="00B00BEC"/>
    <w:rsid w:val="00B01575"/>
    <w:rsid w:val="00B032CB"/>
    <w:rsid w:val="00B079E3"/>
    <w:rsid w:val="00B07A43"/>
    <w:rsid w:val="00B10084"/>
    <w:rsid w:val="00B105BC"/>
    <w:rsid w:val="00B108C5"/>
    <w:rsid w:val="00B10DE2"/>
    <w:rsid w:val="00B12B34"/>
    <w:rsid w:val="00B12DDC"/>
    <w:rsid w:val="00B134CD"/>
    <w:rsid w:val="00B1367A"/>
    <w:rsid w:val="00B15A25"/>
    <w:rsid w:val="00B16DEB"/>
    <w:rsid w:val="00B2156C"/>
    <w:rsid w:val="00B216F3"/>
    <w:rsid w:val="00B22276"/>
    <w:rsid w:val="00B232C3"/>
    <w:rsid w:val="00B246DA"/>
    <w:rsid w:val="00B258A8"/>
    <w:rsid w:val="00B272C5"/>
    <w:rsid w:val="00B30108"/>
    <w:rsid w:val="00B31520"/>
    <w:rsid w:val="00B31741"/>
    <w:rsid w:val="00B3182A"/>
    <w:rsid w:val="00B31F90"/>
    <w:rsid w:val="00B32A0C"/>
    <w:rsid w:val="00B33FA1"/>
    <w:rsid w:val="00B34941"/>
    <w:rsid w:val="00B35BBD"/>
    <w:rsid w:val="00B36558"/>
    <w:rsid w:val="00B367EA"/>
    <w:rsid w:val="00B36A2E"/>
    <w:rsid w:val="00B40C0B"/>
    <w:rsid w:val="00B418F7"/>
    <w:rsid w:val="00B41AFC"/>
    <w:rsid w:val="00B42B77"/>
    <w:rsid w:val="00B430D8"/>
    <w:rsid w:val="00B439E2"/>
    <w:rsid w:val="00B44750"/>
    <w:rsid w:val="00B4475F"/>
    <w:rsid w:val="00B44818"/>
    <w:rsid w:val="00B451BC"/>
    <w:rsid w:val="00B452AA"/>
    <w:rsid w:val="00B45426"/>
    <w:rsid w:val="00B4564D"/>
    <w:rsid w:val="00B45A4C"/>
    <w:rsid w:val="00B47B2C"/>
    <w:rsid w:val="00B47C8F"/>
    <w:rsid w:val="00B51711"/>
    <w:rsid w:val="00B519EB"/>
    <w:rsid w:val="00B51EE6"/>
    <w:rsid w:val="00B52FB1"/>
    <w:rsid w:val="00B536D7"/>
    <w:rsid w:val="00B53CF4"/>
    <w:rsid w:val="00B54759"/>
    <w:rsid w:val="00B54D18"/>
    <w:rsid w:val="00B5540A"/>
    <w:rsid w:val="00B5622F"/>
    <w:rsid w:val="00B572D7"/>
    <w:rsid w:val="00B5772A"/>
    <w:rsid w:val="00B57B1A"/>
    <w:rsid w:val="00B61201"/>
    <w:rsid w:val="00B641AE"/>
    <w:rsid w:val="00B64F7E"/>
    <w:rsid w:val="00B65A61"/>
    <w:rsid w:val="00B66777"/>
    <w:rsid w:val="00B672BA"/>
    <w:rsid w:val="00B676C2"/>
    <w:rsid w:val="00B67A53"/>
    <w:rsid w:val="00B67AFF"/>
    <w:rsid w:val="00B7031D"/>
    <w:rsid w:val="00B7032C"/>
    <w:rsid w:val="00B70DFB"/>
    <w:rsid w:val="00B7108B"/>
    <w:rsid w:val="00B713FD"/>
    <w:rsid w:val="00B71ABB"/>
    <w:rsid w:val="00B726AE"/>
    <w:rsid w:val="00B72DF0"/>
    <w:rsid w:val="00B74AD2"/>
    <w:rsid w:val="00B7514D"/>
    <w:rsid w:val="00B75A8E"/>
    <w:rsid w:val="00B75AED"/>
    <w:rsid w:val="00B75C4E"/>
    <w:rsid w:val="00B75CAC"/>
    <w:rsid w:val="00B80011"/>
    <w:rsid w:val="00B805B0"/>
    <w:rsid w:val="00B81FEF"/>
    <w:rsid w:val="00B823AA"/>
    <w:rsid w:val="00B82673"/>
    <w:rsid w:val="00B82BF1"/>
    <w:rsid w:val="00B82EFD"/>
    <w:rsid w:val="00B83299"/>
    <w:rsid w:val="00B83954"/>
    <w:rsid w:val="00B83DE8"/>
    <w:rsid w:val="00B847AC"/>
    <w:rsid w:val="00B849FA"/>
    <w:rsid w:val="00B84C6D"/>
    <w:rsid w:val="00B8524F"/>
    <w:rsid w:val="00B855D8"/>
    <w:rsid w:val="00B85E31"/>
    <w:rsid w:val="00B8649B"/>
    <w:rsid w:val="00B86B0E"/>
    <w:rsid w:val="00B86E92"/>
    <w:rsid w:val="00B87ED2"/>
    <w:rsid w:val="00B90130"/>
    <w:rsid w:val="00B90CCF"/>
    <w:rsid w:val="00B9218E"/>
    <w:rsid w:val="00B92476"/>
    <w:rsid w:val="00B926E9"/>
    <w:rsid w:val="00B9279D"/>
    <w:rsid w:val="00B9287A"/>
    <w:rsid w:val="00B93F29"/>
    <w:rsid w:val="00B94A19"/>
    <w:rsid w:val="00B962D3"/>
    <w:rsid w:val="00B965ED"/>
    <w:rsid w:val="00B966FE"/>
    <w:rsid w:val="00BA067F"/>
    <w:rsid w:val="00BA15A6"/>
    <w:rsid w:val="00BA1F0E"/>
    <w:rsid w:val="00BA2798"/>
    <w:rsid w:val="00BA2B08"/>
    <w:rsid w:val="00BA35FD"/>
    <w:rsid w:val="00BA3C68"/>
    <w:rsid w:val="00BA4437"/>
    <w:rsid w:val="00BA541E"/>
    <w:rsid w:val="00BA60E4"/>
    <w:rsid w:val="00BA62EE"/>
    <w:rsid w:val="00BA6A1C"/>
    <w:rsid w:val="00BA6DA4"/>
    <w:rsid w:val="00BA7587"/>
    <w:rsid w:val="00BB06D6"/>
    <w:rsid w:val="00BB1B5E"/>
    <w:rsid w:val="00BB2C49"/>
    <w:rsid w:val="00BB5A16"/>
    <w:rsid w:val="00BB5DFC"/>
    <w:rsid w:val="00BB645C"/>
    <w:rsid w:val="00BB662B"/>
    <w:rsid w:val="00BB6884"/>
    <w:rsid w:val="00BC03FA"/>
    <w:rsid w:val="00BC1C21"/>
    <w:rsid w:val="00BC1EFD"/>
    <w:rsid w:val="00BC2D4F"/>
    <w:rsid w:val="00BC2FC1"/>
    <w:rsid w:val="00BC3218"/>
    <w:rsid w:val="00BC391F"/>
    <w:rsid w:val="00BC4033"/>
    <w:rsid w:val="00BC41AE"/>
    <w:rsid w:val="00BC4D14"/>
    <w:rsid w:val="00BC5B86"/>
    <w:rsid w:val="00BC6C70"/>
    <w:rsid w:val="00BC6D9E"/>
    <w:rsid w:val="00BC7390"/>
    <w:rsid w:val="00BC7934"/>
    <w:rsid w:val="00BD1E83"/>
    <w:rsid w:val="00BD2B43"/>
    <w:rsid w:val="00BD32BF"/>
    <w:rsid w:val="00BD4743"/>
    <w:rsid w:val="00BD6622"/>
    <w:rsid w:val="00BD6786"/>
    <w:rsid w:val="00BD74A4"/>
    <w:rsid w:val="00BD74F1"/>
    <w:rsid w:val="00BD77AB"/>
    <w:rsid w:val="00BE04B1"/>
    <w:rsid w:val="00BE11F2"/>
    <w:rsid w:val="00BE2330"/>
    <w:rsid w:val="00BE23F8"/>
    <w:rsid w:val="00BE2574"/>
    <w:rsid w:val="00BE25CD"/>
    <w:rsid w:val="00BE2B38"/>
    <w:rsid w:val="00BE47DA"/>
    <w:rsid w:val="00BE4F1A"/>
    <w:rsid w:val="00BE5298"/>
    <w:rsid w:val="00BE587C"/>
    <w:rsid w:val="00BE679B"/>
    <w:rsid w:val="00BE741F"/>
    <w:rsid w:val="00BE7B1E"/>
    <w:rsid w:val="00BF011A"/>
    <w:rsid w:val="00BF0D35"/>
    <w:rsid w:val="00BF20A9"/>
    <w:rsid w:val="00BF288A"/>
    <w:rsid w:val="00BF35A6"/>
    <w:rsid w:val="00BF3CF7"/>
    <w:rsid w:val="00BF43DA"/>
    <w:rsid w:val="00BF47DA"/>
    <w:rsid w:val="00BF5043"/>
    <w:rsid w:val="00BF57C8"/>
    <w:rsid w:val="00BF71FA"/>
    <w:rsid w:val="00BF7ABF"/>
    <w:rsid w:val="00BF7BB8"/>
    <w:rsid w:val="00C01685"/>
    <w:rsid w:val="00C0342A"/>
    <w:rsid w:val="00C041C0"/>
    <w:rsid w:val="00C06D9A"/>
    <w:rsid w:val="00C070B9"/>
    <w:rsid w:val="00C0780B"/>
    <w:rsid w:val="00C1012E"/>
    <w:rsid w:val="00C10442"/>
    <w:rsid w:val="00C12BB9"/>
    <w:rsid w:val="00C12FF3"/>
    <w:rsid w:val="00C132D6"/>
    <w:rsid w:val="00C1400D"/>
    <w:rsid w:val="00C1481B"/>
    <w:rsid w:val="00C15015"/>
    <w:rsid w:val="00C15077"/>
    <w:rsid w:val="00C16835"/>
    <w:rsid w:val="00C16AF0"/>
    <w:rsid w:val="00C17FB3"/>
    <w:rsid w:val="00C207F6"/>
    <w:rsid w:val="00C21007"/>
    <w:rsid w:val="00C21CC4"/>
    <w:rsid w:val="00C21F14"/>
    <w:rsid w:val="00C2269E"/>
    <w:rsid w:val="00C2380F"/>
    <w:rsid w:val="00C2433A"/>
    <w:rsid w:val="00C25400"/>
    <w:rsid w:val="00C26440"/>
    <w:rsid w:val="00C27DBC"/>
    <w:rsid w:val="00C30AE8"/>
    <w:rsid w:val="00C30DE5"/>
    <w:rsid w:val="00C31784"/>
    <w:rsid w:val="00C32069"/>
    <w:rsid w:val="00C32999"/>
    <w:rsid w:val="00C355CD"/>
    <w:rsid w:val="00C36F32"/>
    <w:rsid w:val="00C371F6"/>
    <w:rsid w:val="00C3763F"/>
    <w:rsid w:val="00C37C57"/>
    <w:rsid w:val="00C400BD"/>
    <w:rsid w:val="00C42531"/>
    <w:rsid w:val="00C42DBE"/>
    <w:rsid w:val="00C430A4"/>
    <w:rsid w:val="00C4368F"/>
    <w:rsid w:val="00C4442A"/>
    <w:rsid w:val="00C44F6C"/>
    <w:rsid w:val="00C45C7F"/>
    <w:rsid w:val="00C50F83"/>
    <w:rsid w:val="00C510BC"/>
    <w:rsid w:val="00C530B7"/>
    <w:rsid w:val="00C537EB"/>
    <w:rsid w:val="00C53E11"/>
    <w:rsid w:val="00C54190"/>
    <w:rsid w:val="00C54AA3"/>
    <w:rsid w:val="00C57A30"/>
    <w:rsid w:val="00C57CE1"/>
    <w:rsid w:val="00C60A27"/>
    <w:rsid w:val="00C60B40"/>
    <w:rsid w:val="00C61669"/>
    <w:rsid w:val="00C61A73"/>
    <w:rsid w:val="00C61BA4"/>
    <w:rsid w:val="00C61E65"/>
    <w:rsid w:val="00C62956"/>
    <w:rsid w:val="00C63154"/>
    <w:rsid w:val="00C64645"/>
    <w:rsid w:val="00C6501C"/>
    <w:rsid w:val="00C658F9"/>
    <w:rsid w:val="00C65CF2"/>
    <w:rsid w:val="00C66010"/>
    <w:rsid w:val="00C662AF"/>
    <w:rsid w:val="00C663A6"/>
    <w:rsid w:val="00C66E51"/>
    <w:rsid w:val="00C67675"/>
    <w:rsid w:val="00C70B03"/>
    <w:rsid w:val="00C711C3"/>
    <w:rsid w:val="00C7152F"/>
    <w:rsid w:val="00C71BF5"/>
    <w:rsid w:val="00C72F2C"/>
    <w:rsid w:val="00C7448A"/>
    <w:rsid w:val="00C74C4B"/>
    <w:rsid w:val="00C7618E"/>
    <w:rsid w:val="00C769C3"/>
    <w:rsid w:val="00C77780"/>
    <w:rsid w:val="00C778A2"/>
    <w:rsid w:val="00C77C79"/>
    <w:rsid w:val="00C77F4B"/>
    <w:rsid w:val="00C800AA"/>
    <w:rsid w:val="00C818A6"/>
    <w:rsid w:val="00C820D5"/>
    <w:rsid w:val="00C825B5"/>
    <w:rsid w:val="00C82CBD"/>
    <w:rsid w:val="00C83351"/>
    <w:rsid w:val="00C84095"/>
    <w:rsid w:val="00C84C23"/>
    <w:rsid w:val="00C85BB0"/>
    <w:rsid w:val="00C86A99"/>
    <w:rsid w:val="00C87191"/>
    <w:rsid w:val="00C8734B"/>
    <w:rsid w:val="00C87481"/>
    <w:rsid w:val="00C8754B"/>
    <w:rsid w:val="00C90BAA"/>
    <w:rsid w:val="00C91955"/>
    <w:rsid w:val="00C92B4A"/>
    <w:rsid w:val="00C9331B"/>
    <w:rsid w:val="00C93B70"/>
    <w:rsid w:val="00C93D10"/>
    <w:rsid w:val="00C942D9"/>
    <w:rsid w:val="00C95477"/>
    <w:rsid w:val="00C955A6"/>
    <w:rsid w:val="00C95EE1"/>
    <w:rsid w:val="00C967FD"/>
    <w:rsid w:val="00C975B4"/>
    <w:rsid w:val="00C97AF5"/>
    <w:rsid w:val="00CA0741"/>
    <w:rsid w:val="00CA0ABD"/>
    <w:rsid w:val="00CA0F5F"/>
    <w:rsid w:val="00CA1C5D"/>
    <w:rsid w:val="00CA2468"/>
    <w:rsid w:val="00CA2576"/>
    <w:rsid w:val="00CA2ED3"/>
    <w:rsid w:val="00CA3CD3"/>
    <w:rsid w:val="00CA3EA7"/>
    <w:rsid w:val="00CA5961"/>
    <w:rsid w:val="00CA62EF"/>
    <w:rsid w:val="00CA755F"/>
    <w:rsid w:val="00CA7A95"/>
    <w:rsid w:val="00CA7BAC"/>
    <w:rsid w:val="00CB065D"/>
    <w:rsid w:val="00CB0C31"/>
    <w:rsid w:val="00CB266B"/>
    <w:rsid w:val="00CB2FCB"/>
    <w:rsid w:val="00CB318E"/>
    <w:rsid w:val="00CB31BD"/>
    <w:rsid w:val="00CB39B4"/>
    <w:rsid w:val="00CB3F5E"/>
    <w:rsid w:val="00CB4753"/>
    <w:rsid w:val="00CB4B60"/>
    <w:rsid w:val="00CB5C1B"/>
    <w:rsid w:val="00CB68EB"/>
    <w:rsid w:val="00CB6F02"/>
    <w:rsid w:val="00CB706B"/>
    <w:rsid w:val="00CC05F1"/>
    <w:rsid w:val="00CC0A4B"/>
    <w:rsid w:val="00CC12D4"/>
    <w:rsid w:val="00CC1454"/>
    <w:rsid w:val="00CC1463"/>
    <w:rsid w:val="00CC1D09"/>
    <w:rsid w:val="00CC1DB0"/>
    <w:rsid w:val="00CC1E3A"/>
    <w:rsid w:val="00CC2F99"/>
    <w:rsid w:val="00CC3097"/>
    <w:rsid w:val="00CC34B8"/>
    <w:rsid w:val="00CC4189"/>
    <w:rsid w:val="00CC4C9C"/>
    <w:rsid w:val="00CC50BA"/>
    <w:rsid w:val="00CC63EA"/>
    <w:rsid w:val="00CC76E0"/>
    <w:rsid w:val="00CC7A60"/>
    <w:rsid w:val="00CC7ACC"/>
    <w:rsid w:val="00CC7F7B"/>
    <w:rsid w:val="00CD0120"/>
    <w:rsid w:val="00CD1F3B"/>
    <w:rsid w:val="00CD2124"/>
    <w:rsid w:val="00CD3B1E"/>
    <w:rsid w:val="00CD46A8"/>
    <w:rsid w:val="00CD48D9"/>
    <w:rsid w:val="00CD4DB7"/>
    <w:rsid w:val="00CD5075"/>
    <w:rsid w:val="00CD5C3B"/>
    <w:rsid w:val="00CD6500"/>
    <w:rsid w:val="00CE091A"/>
    <w:rsid w:val="00CE0BF0"/>
    <w:rsid w:val="00CE0C5A"/>
    <w:rsid w:val="00CE1068"/>
    <w:rsid w:val="00CE1FE6"/>
    <w:rsid w:val="00CE1FF3"/>
    <w:rsid w:val="00CE275D"/>
    <w:rsid w:val="00CE2A62"/>
    <w:rsid w:val="00CE353A"/>
    <w:rsid w:val="00CE3A53"/>
    <w:rsid w:val="00CE4101"/>
    <w:rsid w:val="00CE4BC8"/>
    <w:rsid w:val="00CE4D6D"/>
    <w:rsid w:val="00CE61BF"/>
    <w:rsid w:val="00CE6CAD"/>
    <w:rsid w:val="00CE6F99"/>
    <w:rsid w:val="00CE714D"/>
    <w:rsid w:val="00CF1607"/>
    <w:rsid w:val="00CF2224"/>
    <w:rsid w:val="00CF322B"/>
    <w:rsid w:val="00CF329E"/>
    <w:rsid w:val="00CF3FE2"/>
    <w:rsid w:val="00CF62E4"/>
    <w:rsid w:val="00CF634A"/>
    <w:rsid w:val="00CF7115"/>
    <w:rsid w:val="00CF7940"/>
    <w:rsid w:val="00CF7A8D"/>
    <w:rsid w:val="00D00F2B"/>
    <w:rsid w:val="00D02279"/>
    <w:rsid w:val="00D027A7"/>
    <w:rsid w:val="00D02D16"/>
    <w:rsid w:val="00D02D30"/>
    <w:rsid w:val="00D02FF8"/>
    <w:rsid w:val="00D03292"/>
    <w:rsid w:val="00D04154"/>
    <w:rsid w:val="00D0442D"/>
    <w:rsid w:val="00D0474E"/>
    <w:rsid w:val="00D051FA"/>
    <w:rsid w:val="00D05981"/>
    <w:rsid w:val="00D06140"/>
    <w:rsid w:val="00D06340"/>
    <w:rsid w:val="00D06975"/>
    <w:rsid w:val="00D06E4A"/>
    <w:rsid w:val="00D07E50"/>
    <w:rsid w:val="00D10B0B"/>
    <w:rsid w:val="00D115D2"/>
    <w:rsid w:val="00D118BA"/>
    <w:rsid w:val="00D11ECE"/>
    <w:rsid w:val="00D12016"/>
    <w:rsid w:val="00D12F47"/>
    <w:rsid w:val="00D14170"/>
    <w:rsid w:val="00D1470F"/>
    <w:rsid w:val="00D15908"/>
    <w:rsid w:val="00D1699B"/>
    <w:rsid w:val="00D16A6B"/>
    <w:rsid w:val="00D2030E"/>
    <w:rsid w:val="00D2034A"/>
    <w:rsid w:val="00D20402"/>
    <w:rsid w:val="00D20A17"/>
    <w:rsid w:val="00D20A85"/>
    <w:rsid w:val="00D20B90"/>
    <w:rsid w:val="00D21992"/>
    <w:rsid w:val="00D21DBD"/>
    <w:rsid w:val="00D22AAA"/>
    <w:rsid w:val="00D233A5"/>
    <w:rsid w:val="00D23405"/>
    <w:rsid w:val="00D23A31"/>
    <w:rsid w:val="00D24DAB"/>
    <w:rsid w:val="00D264C1"/>
    <w:rsid w:val="00D31159"/>
    <w:rsid w:val="00D31427"/>
    <w:rsid w:val="00D3324F"/>
    <w:rsid w:val="00D332B1"/>
    <w:rsid w:val="00D336CB"/>
    <w:rsid w:val="00D33B04"/>
    <w:rsid w:val="00D357A8"/>
    <w:rsid w:val="00D35F6B"/>
    <w:rsid w:val="00D40986"/>
    <w:rsid w:val="00D420AE"/>
    <w:rsid w:val="00D43522"/>
    <w:rsid w:val="00D449F1"/>
    <w:rsid w:val="00D44B6A"/>
    <w:rsid w:val="00D44CED"/>
    <w:rsid w:val="00D458E9"/>
    <w:rsid w:val="00D46239"/>
    <w:rsid w:val="00D468CC"/>
    <w:rsid w:val="00D46BA7"/>
    <w:rsid w:val="00D47717"/>
    <w:rsid w:val="00D5056D"/>
    <w:rsid w:val="00D51825"/>
    <w:rsid w:val="00D51865"/>
    <w:rsid w:val="00D51E09"/>
    <w:rsid w:val="00D52187"/>
    <w:rsid w:val="00D52E46"/>
    <w:rsid w:val="00D548B0"/>
    <w:rsid w:val="00D54CDA"/>
    <w:rsid w:val="00D552C3"/>
    <w:rsid w:val="00D564E2"/>
    <w:rsid w:val="00D567BE"/>
    <w:rsid w:val="00D56C8E"/>
    <w:rsid w:val="00D573E3"/>
    <w:rsid w:val="00D57EEF"/>
    <w:rsid w:val="00D57F2C"/>
    <w:rsid w:val="00D60696"/>
    <w:rsid w:val="00D62582"/>
    <w:rsid w:val="00D6405D"/>
    <w:rsid w:val="00D6543F"/>
    <w:rsid w:val="00D6552B"/>
    <w:rsid w:val="00D65577"/>
    <w:rsid w:val="00D660C6"/>
    <w:rsid w:val="00D67904"/>
    <w:rsid w:val="00D70217"/>
    <w:rsid w:val="00D702C3"/>
    <w:rsid w:val="00D7155D"/>
    <w:rsid w:val="00D7194A"/>
    <w:rsid w:val="00D741E2"/>
    <w:rsid w:val="00D76444"/>
    <w:rsid w:val="00D76DA7"/>
    <w:rsid w:val="00D77AD5"/>
    <w:rsid w:val="00D82651"/>
    <w:rsid w:val="00D8299C"/>
    <w:rsid w:val="00D83AC8"/>
    <w:rsid w:val="00D84723"/>
    <w:rsid w:val="00D85EB7"/>
    <w:rsid w:val="00D860B2"/>
    <w:rsid w:val="00D86122"/>
    <w:rsid w:val="00D86991"/>
    <w:rsid w:val="00D87AA8"/>
    <w:rsid w:val="00D87BB0"/>
    <w:rsid w:val="00D90106"/>
    <w:rsid w:val="00D9129C"/>
    <w:rsid w:val="00D9185D"/>
    <w:rsid w:val="00D91FC4"/>
    <w:rsid w:val="00D92863"/>
    <w:rsid w:val="00D928C9"/>
    <w:rsid w:val="00D930FC"/>
    <w:rsid w:val="00D93E55"/>
    <w:rsid w:val="00D942A9"/>
    <w:rsid w:val="00D9468B"/>
    <w:rsid w:val="00D953B4"/>
    <w:rsid w:val="00D9579E"/>
    <w:rsid w:val="00D95847"/>
    <w:rsid w:val="00D96F5B"/>
    <w:rsid w:val="00DA09BE"/>
    <w:rsid w:val="00DA34EA"/>
    <w:rsid w:val="00DA37DB"/>
    <w:rsid w:val="00DA45BE"/>
    <w:rsid w:val="00DA6029"/>
    <w:rsid w:val="00DA70A2"/>
    <w:rsid w:val="00DA725D"/>
    <w:rsid w:val="00DA7649"/>
    <w:rsid w:val="00DA7651"/>
    <w:rsid w:val="00DB0E74"/>
    <w:rsid w:val="00DB1F26"/>
    <w:rsid w:val="00DB2D66"/>
    <w:rsid w:val="00DB5416"/>
    <w:rsid w:val="00DB607D"/>
    <w:rsid w:val="00DB6CAF"/>
    <w:rsid w:val="00DB731B"/>
    <w:rsid w:val="00DC09FC"/>
    <w:rsid w:val="00DC1D16"/>
    <w:rsid w:val="00DC2775"/>
    <w:rsid w:val="00DC27D6"/>
    <w:rsid w:val="00DC5067"/>
    <w:rsid w:val="00DC64A8"/>
    <w:rsid w:val="00DC64B9"/>
    <w:rsid w:val="00DC6A07"/>
    <w:rsid w:val="00DC7F91"/>
    <w:rsid w:val="00DD0A23"/>
    <w:rsid w:val="00DD1D31"/>
    <w:rsid w:val="00DD2D1B"/>
    <w:rsid w:val="00DD338C"/>
    <w:rsid w:val="00DD3659"/>
    <w:rsid w:val="00DD3729"/>
    <w:rsid w:val="00DD425F"/>
    <w:rsid w:val="00DD42E4"/>
    <w:rsid w:val="00DD4514"/>
    <w:rsid w:val="00DD49BD"/>
    <w:rsid w:val="00DD520F"/>
    <w:rsid w:val="00DD5DA2"/>
    <w:rsid w:val="00DD5EFF"/>
    <w:rsid w:val="00DD6682"/>
    <w:rsid w:val="00DD67E3"/>
    <w:rsid w:val="00DD67F4"/>
    <w:rsid w:val="00DD6CFB"/>
    <w:rsid w:val="00DD6F19"/>
    <w:rsid w:val="00DD6F48"/>
    <w:rsid w:val="00DE070E"/>
    <w:rsid w:val="00DE1B21"/>
    <w:rsid w:val="00DE326B"/>
    <w:rsid w:val="00DE38DD"/>
    <w:rsid w:val="00DE5DCD"/>
    <w:rsid w:val="00DE638E"/>
    <w:rsid w:val="00DE68FB"/>
    <w:rsid w:val="00DE6911"/>
    <w:rsid w:val="00DE6B7F"/>
    <w:rsid w:val="00DF03C4"/>
    <w:rsid w:val="00DF0C75"/>
    <w:rsid w:val="00DF20C2"/>
    <w:rsid w:val="00DF23EB"/>
    <w:rsid w:val="00DF2A2E"/>
    <w:rsid w:val="00DF2AA0"/>
    <w:rsid w:val="00DF31B7"/>
    <w:rsid w:val="00DF3229"/>
    <w:rsid w:val="00DF32B6"/>
    <w:rsid w:val="00DF36C6"/>
    <w:rsid w:val="00DF4481"/>
    <w:rsid w:val="00DF4611"/>
    <w:rsid w:val="00DF539A"/>
    <w:rsid w:val="00DF652E"/>
    <w:rsid w:val="00DF6D66"/>
    <w:rsid w:val="00E000B0"/>
    <w:rsid w:val="00E01508"/>
    <w:rsid w:val="00E06744"/>
    <w:rsid w:val="00E067C2"/>
    <w:rsid w:val="00E06E00"/>
    <w:rsid w:val="00E07876"/>
    <w:rsid w:val="00E079B9"/>
    <w:rsid w:val="00E103D8"/>
    <w:rsid w:val="00E10CA1"/>
    <w:rsid w:val="00E11225"/>
    <w:rsid w:val="00E11AE1"/>
    <w:rsid w:val="00E11FC8"/>
    <w:rsid w:val="00E1202D"/>
    <w:rsid w:val="00E123C4"/>
    <w:rsid w:val="00E1326C"/>
    <w:rsid w:val="00E14759"/>
    <w:rsid w:val="00E14D55"/>
    <w:rsid w:val="00E14F73"/>
    <w:rsid w:val="00E16D35"/>
    <w:rsid w:val="00E17CBC"/>
    <w:rsid w:val="00E17F85"/>
    <w:rsid w:val="00E17FC4"/>
    <w:rsid w:val="00E21C95"/>
    <w:rsid w:val="00E23FAF"/>
    <w:rsid w:val="00E244C6"/>
    <w:rsid w:val="00E25418"/>
    <w:rsid w:val="00E265CC"/>
    <w:rsid w:val="00E26E7E"/>
    <w:rsid w:val="00E26EEA"/>
    <w:rsid w:val="00E27724"/>
    <w:rsid w:val="00E27C19"/>
    <w:rsid w:val="00E27FF9"/>
    <w:rsid w:val="00E30FA5"/>
    <w:rsid w:val="00E318E8"/>
    <w:rsid w:val="00E31DCB"/>
    <w:rsid w:val="00E32275"/>
    <w:rsid w:val="00E32EBA"/>
    <w:rsid w:val="00E33A27"/>
    <w:rsid w:val="00E33A3B"/>
    <w:rsid w:val="00E34149"/>
    <w:rsid w:val="00E345A9"/>
    <w:rsid w:val="00E34F8D"/>
    <w:rsid w:val="00E36324"/>
    <w:rsid w:val="00E368A7"/>
    <w:rsid w:val="00E3781B"/>
    <w:rsid w:val="00E37B4D"/>
    <w:rsid w:val="00E37DC0"/>
    <w:rsid w:val="00E41111"/>
    <w:rsid w:val="00E4160D"/>
    <w:rsid w:val="00E43EB9"/>
    <w:rsid w:val="00E4535E"/>
    <w:rsid w:val="00E4640F"/>
    <w:rsid w:val="00E465E2"/>
    <w:rsid w:val="00E47029"/>
    <w:rsid w:val="00E47332"/>
    <w:rsid w:val="00E47A71"/>
    <w:rsid w:val="00E5000B"/>
    <w:rsid w:val="00E50A9F"/>
    <w:rsid w:val="00E51921"/>
    <w:rsid w:val="00E524CA"/>
    <w:rsid w:val="00E5376B"/>
    <w:rsid w:val="00E53F2A"/>
    <w:rsid w:val="00E545AD"/>
    <w:rsid w:val="00E54A34"/>
    <w:rsid w:val="00E54ADA"/>
    <w:rsid w:val="00E5523A"/>
    <w:rsid w:val="00E55482"/>
    <w:rsid w:val="00E554A2"/>
    <w:rsid w:val="00E55C49"/>
    <w:rsid w:val="00E55C85"/>
    <w:rsid w:val="00E560C0"/>
    <w:rsid w:val="00E5610E"/>
    <w:rsid w:val="00E568E2"/>
    <w:rsid w:val="00E56A1B"/>
    <w:rsid w:val="00E56E36"/>
    <w:rsid w:val="00E624E8"/>
    <w:rsid w:val="00E627F1"/>
    <w:rsid w:val="00E63132"/>
    <w:rsid w:val="00E63211"/>
    <w:rsid w:val="00E64348"/>
    <w:rsid w:val="00E64674"/>
    <w:rsid w:val="00E64835"/>
    <w:rsid w:val="00E650B3"/>
    <w:rsid w:val="00E660DD"/>
    <w:rsid w:val="00E669BA"/>
    <w:rsid w:val="00E701E3"/>
    <w:rsid w:val="00E70B5F"/>
    <w:rsid w:val="00E72407"/>
    <w:rsid w:val="00E72FAB"/>
    <w:rsid w:val="00E743A8"/>
    <w:rsid w:val="00E74A95"/>
    <w:rsid w:val="00E7619B"/>
    <w:rsid w:val="00E767A4"/>
    <w:rsid w:val="00E76A3D"/>
    <w:rsid w:val="00E76E12"/>
    <w:rsid w:val="00E76F58"/>
    <w:rsid w:val="00E77342"/>
    <w:rsid w:val="00E80293"/>
    <w:rsid w:val="00E8074F"/>
    <w:rsid w:val="00E8086A"/>
    <w:rsid w:val="00E808AB"/>
    <w:rsid w:val="00E82027"/>
    <w:rsid w:val="00E823C7"/>
    <w:rsid w:val="00E82D6C"/>
    <w:rsid w:val="00E83321"/>
    <w:rsid w:val="00E833D7"/>
    <w:rsid w:val="00E84334"/>
    <w:rsid w:val="00E845D0"/>
    <w:rsid w:val="00E84FD6"/>
    <w:rsid w:val="00E85C85"/>
    <w:rsid w:val="00E86F84"/>
    <w:rsid w:val="00E91DC3"/>
    <w:rsid w:val="00E92CFC"/>
    <w:rsid w:val="00E93AD6"/>
    <w:rsid w:val="00E94B4E"/>
    <w:rsid w:val="00E94F3E"/>
    <w:rsid w:val="00E9644D"/>
    <w:rsid w:val="00E97523"/>
    <w:rsid w:val="00EA0197"/>
    <w:rsid w:val="00EA0566"/>
    <w:rsid w:val="00EA089B"/>
    <w:rsid w:val="00EA0CC9"/>
    <w:rsid w:val="00EA12BF"/>
    <w:rsid w:val="00EA1E12"/>
    <w:rsid w:val="00EA239C"/>
    <w:rsid w:val="00EA27AA"/>
    <w:rsid w:val="00EA4874"/>
    <w:rsid w:val="00EA54A5"/>
    <w:rsid w:val="00EA56CA"/>
    <w:rsid w:val="00EA5AA8"/>
    <w:rsid w:val="00EA76EF"/>
    <w:rsid w:val="00EA7AD7"/>
    <w:rsid w:val="00EB0901"/>
    <w:rsid w:val="00EB1E2E"/>
    <w:rsid w:val="00EB27D8"/>
    <w:rsid w:val="00EB2AD7"/>
    <w:rsid w:val="00EB3693"/>
    <w:rsid w:val="00EB3DA8"/>
    <w:rsid w:val="00EB47F2"/>
    <w:rsid w:val="00EB6355"/>
    <w:rsid w:val="00EB7BB7"/>
    <w:rsid w:val="00EC0305"/>
    <w:rsid w:val="00EC066E"/>
    <w:rsid w:val="00EC0D2A"/>
    <w:rsid w:val="00EC13DF"/>
    <w:rsid w:val="00EC295D"/>
    <w:rsid w:val="00EC2992"/>
    <w:rsid w:val="00EC3131"/>
    <w:rsid w:val="00EC4E79"/>
    <w:rsid w:val="00EC4FDE"/>
    <w:rsid w:val="00EC53FA"/>
    <w:rsid w:val="00EC652A"/>
    <w:rsid w:val="00EC7023"/>
    <w:rsid w:val="00EC7166"/>
    <w:rsid w:val="00EC7AAD"/>
    <w:rsid w:val="00EC7C83"/>
    <w:rsid w:val="00EC7FEA"/>
    <w:rsid w:val="00ED01A7"/>
    <w:rsid w:val="00ED03E4"/>
    <w:rsid w:val="00ED0A00"/>
    <w:rsid w:val="00ED0E39"/>
    <w:rsid w:val="00ED1885"/>
    <w:rsid w:val="00ED29DC"/>
    <w:rsid w:val="00ED35C0"/>
    <w:rsid w:val="00ED3772"/>
    <w:rsid w:val="00ED4215"/>
    <w:rsid w:val="00ED4387"/>
    <w:rsid w:val="00ED585E"/>
    <w:rsid w:val="00ED5C6C"/>
    <w:rsid w:val="00ED5F90"/>
    <w:rsid w:val="00ED6240"/>
    <w:rsid w:val="00ED68FA"/>
    <w:rsid w:val="00ED6BAA"/>
    <w:rsid w:val="00ED6D55"/>
    <w:rsid w:val="00EE02D7"/>
    <w:rsid w:val="00EE0710"/>
    <w:rsid w:val="00EE24C3"/>
    <w:rsid w:val="00EE32DD"/>
    <w:rsid w:val="00EE36AF"/>
    <w:rsid w:val="00EE3FAE"/>
    <w:rsid w:val="00EE4085"/>
    <w:rsid w:val="00EE4B3F"/>
    <w:rsid w:val="00EE4E27"/>
    <w:rsid w:val="00EE511E"/>
    <w:rsid w:val="00EE56D4"/>
    <w:rsid w:val="00EE574D"/>
    <w:rsid w:val="00EE6420"/>
    <w:rsid w:val="00EF08CE"/>
    <w:rsid w:val="00EF3CF2"/>
    <w:rsid w:val="00EF50D4"/>
    <w:rsid w:val="00EF6D37"/>
    <w:rsid w:val="00EF723E"/>
    <w:rsid w:val="00EF72F0"/>
    <w:rsid w:val="00F00E61"/>
    <w:rsid w:val="00F01B72"/>
    <w:rsid w:val="00F0275B"/>
    <w:rsid w:val="00F03B8D"/>
    <w:rsid w:val="00F0414E"/>
    <w:rsid w:val="00F047A0"/>
    <w:rsid w:val="00F04C5A"/>
    <w:rsid w:val="00F058CD"/>
    <w:rsid w:val="00F05EF9"/>
    <w:rsid w:val="00F0632A"/>
    <w:rsid w:val="00F1066D"/>
    <w:rsid w:val="00F112FF"/>
    <w:rsid w:val="00F11981"/>
    <w:rsid w:val="00F1419B"/>
    <w:rsid w:val="00F146D8"/>
    <w:rsid w:val="00F14C09"/>
    <w:rsid w:val="00F14ECB"/>
    <w:rsid w:val="00F15565"/>
    <w:rsid w:val="00F161E3"/>
    <w:rsid w:val="00F1633A"/>
    <w:rsid w:val="00F17CE9"/>
    <w:rsid w:val="00F203A7"/>
    <w:rsid w:val="00F20786"/>
    <w:rsid w:val="00F2183A"/>
    <w:rsid w:val="00F21F7F"/>
    <w:rsid w:val="00F2239A"/>
    <w:rsid w:val="00F22697"/>
    <w:rsid w:val="00F22D9B"/>
    <w:rsid w:val="00F24579"/>
    <w:rsid w:val="00F25B55"/>
    <w:rsid w:val="00F25B74"/>
    <w:rsid w:val="00F25CFB"/>
    <w:rsid w:val="00F25D01"/>
    <w:rsid w:val="00F25F50"/>
    <w:rsid w:val="00F2622C"/>
    <w:rsid w:val="00F265C5"/>
    <w:rsid w:val="00F26A27"/>
    <w:rsid w:val="00F27833"/>
    <w:rsid w:val="00F324BB"/>
    <w:rsid w:val="00F33206"/>
    <w:rsid w:val="00F33B8F"/>
    <w:rsid w:val="00F34190"/>
    <w:rsid w:val="00F3587A"/>
    <w:rsid w:val="00F377FE"/>
    <w:rsid w:val="00F378E0"/>
    <w:rsid w:val="00F402E7"/>
    <w:rsid w:val="00F4214B"/>
    <w:rsid w:val="00F42322"/>
    <w:rsid w:val="00F42AD2"/>
    <w:rsid w:val="00F4316D"/>
    <w:rsid w:val="00F43C71"/>
    <w:rsid w:val="00F44942"/>
    <w:rsid w:val="00F449B3"/>
    <w:rsid w:val="00F451DD"/>
    <w:rsid w:val="00F4621C"/>
    <w:rsid w:val="00F46346"/>
    <w:rsid w:val="00F50419"/>
    <w:rsid w:val="00F51C7B"/>
    <w:rsid w:val="00F51CD1"/>
    <w:rsid w:val="00F51D62"/>
    <w:rsid w:val="00F52FA6"/>
    <w:rsid w:val="00F537CD"/>
    <w:rsid w:val="00F53E13"/>
    <w:rsid w:val="00F54D8D"/>
    <w:rsid w:val="00F556B6"/>
    <w:rsid w:val="00F56A43"/>
    <w:rsid w:val="00F5794E"/>
    <w:rsid w:val="00F57D16"/>
    <w:rsid w:val="00F64ADB"/>
    <w:rsid w:val="00F65B88"/>
    <w:rsid w:val="00F66875"/>
    <w:rsid w:val="00F66E07"/>
    <w:rsid w:val="00F67396"/>
    <w:rsid w:val="00F70005"/>
    <w:rsid w:val="00F717B8"/>
    <w:rsid w:val="00F719CA"/>
    <w:rsid w:val="00F71B64"/>
    <w:rsid w:val="00F7220E"/>
    <w:rsid w:val="00F72767"/>
    <w:rsid w:val="00F744E9"/>
    <w:rsid w:val="00F74CC7"/>
    <w:rsid w:val="00F751F1"/>
    <w:rsid w:val="00F7521B"/>
    <w:rsid w:val="00F75FC1"/>
    <w:rsid w:val="00F7618D"/>
    <w:rsid w:val="00F76929"/>
    <w:rsid w:val="00F76CFE"/>
    <w:rsid w:val="00F7716A"/>
    <w:rsid w:val="00F77DE2"/>
    <w:rsid w:val="00F8118A"/>
    <w:rsid w:val="00F81B1C"/>
    <w:rsid w:val="00F81B53"/>
    <w:rsid w:val="00F82510"/>
    <w:rsid w:val="00F82823"/>
    <w:rsid w:val="00F82B59"/>
    <w:rsid w:val="00F8448F"/>
    <w:rsid w:val="00F85044"/>
    <w:rsid w:val="00F85093"/>
    <w:rsid w:val="00F8619C"/>
    <w:rsid w:val="00F86ED6"/>
    <w:rsid w:val="00F87497"/>
    <w:rsid w:val="00F9238A"/>
    <w:rsid w:val="00F93251"/>
    <w:rsid w:val="00F934C2"/>
    <w:rsid w:val="00F94A7C"/>
    <w:rsid w:val="00F95410"/>
    <w:rsid w:val="00F95FB7"/>
    <w:rsid w:val="00F97E13"/>
    <w:rsid w:val="00F97E6E"/>
    <w:rsid w:val="00F97FA2"/>
    <w:rsid w:val="00FA04F3"/>
    <w:rsid w:val="00FA0602"/>
    <w:rsid w:val="00FA0925"/>
    <w:rsid w:val="00FA28B1"/>
    <w:rsid w:val="00FA3994"/>
    <w:rsid w:val="00FA42BC"/>
    <w:rsid w:val="00FA46F3"/>
    <w:rsid w:val="00FA6230"/>
    <w:rsid w:val="00FA6898"/>
    <w:rsid w:val="00FA748F"/>
    <w:rsid w:val="00FB0F05"/>
    <w:rsid w:val="00FB11E6"/>
    <w:rsid w:val="00FB1312"/>
    <w:rsid w:val="00FB2AB7"/>
    <w:rsid w:val="00FB31BB"/>
    <w:rsid w:val="00FB35EA"/>
    <w:rsid w:val="00FB4229"/>
    <w:rsid w:val="00FB584D"/>
    <w:rsid w:val="00FB5E76"/>
    <w:rsid w:val="00FB5FB3"/>
    <w:rsid w:val="00FB69C3"/>
    <w:rsid w:val="00FB727B"/>
    <w:rsid w:val="00FB7E3D"/>
    <w:rsid w:val="00FC0162"/>
    <w:rsid w:val="00FC087B"/>
    <w:rsid w:val="00FC097E"/>
    <w:rsid w:val="00FC2B36"/>
    <w:rsid w:val="00FC2EB3"/>
    <w:rsid w:val="00FC4191"/>
    <w:rsid w:val="00FC6C72"/>
    <w:rsid w:val="00FC6E8A"/>
    <w:rsid w:val="00FC6FFE"/>
    <w:rsid w:val="00FC7569"/>
    <w:rsid w:val="00FD003F"/>
    <w:rsid w:val="00FD01F0"/>
    <w:rsid w:val="00FD147C"/>
    <w:rsid w:val="00FD1940"/>
    <w:rsid w:val="00FD1FD3"/>
    <w:rsid w:val="00FD21DE"/>
    <w:rsid w:val="00FD256C"/>
    <w:rsid w:val="00FD2705"/>
    <w:rsid w:val="00FD2D75"/>
    <w:rsid w:val="00FD5290"/>
    <w:rsid w:val="00FD63B2"/>
    <w:rsid w:val="00FD697F"/>
    <w:rsid w:val="00FD75BB"/>
    <w:rsid w:val="00FE0BC7"/>
    <w:rsid w:val="00FE12BA"/>
    <w:rsid w:val="00FE1A01"/>
    <w:rsid w:val="00FE204D"/>
    <w:rsid w:val="00FE358C"/>
    <w:rsid w:val="00FE3866"/>
    <w:rsid w:val="00FE5537"/>
    <w:rsid w:val="00FE6796"/>
    <w:rsid w:val="00FE75B7"/>
    <w:rsid w:val="00FE7860"/>
    <w:rsid w:val="00FF0AD4"/>
    <w:rsid w:val="00FF123B"/>
    <w:rsid w:val="00FF1D56"/>
    <w:rsid w:val="00FF316B"/>
    <w:rsid w:val="00FF4096"/>
    <w:rsid w:val="00FF4CE6"/>
    <w:rsid w:val="00FF53BA"/>
    <w:rsid w:val="00FF5E7D"/>
    <w:rsid w:val="00FF7248"/>
    <w:rsid w:val="00FF77BE"/>
    <w:rsid w:val="0142E28D"/>
    <w:rsid w:val="01B992FC"/>
    <w:rsid w:val="01D7E64B"/>
    <w:rsid w:val="01E0A75C"/>
    <w:rsid w:val="01FEBCE4"/>
    <w:rsid w:val="02188009"/>
    <w:rsid w:val="02A5D3B8"/>
    <w:rsid w:val="02E947C2"/>
    <w:rsid w:val="03206AED"/>
    <w:rsid w:val="03D57A7F"/>
    <w:rsid w:val="043E18E8"/>
    <w:rsid w:val="048A34BD"/>
    <w:rsid w:val="050338B3"/>
    <w:rsid w:val="05BE304E"/>
    <w:rsid w:val="05E1B9B7"/>
    <w:rsid w:val="068DD885"/>
    <w:rsid w:val="06BD7F8A"/>
    <w:rsid w:val="073E97CB"/>
    <w:rsid w:val="07A6DCFB"/>
    <w:rsid w:val="0899B353"/>
    <w:rsid w:val="093A3432"/>
    <w:rsid w:val="093E9F35"/>
    <w:rsid w:val="095FD159"/>
    <w:rsid w:val="0962F1C0"/>
    <w:rsid w:val="096C0920"/>
    <w:rsid w:val="0A20D453"/>
    <w:rsid w:val="0B44697D"/>
    <w:rsid w:val="0B46D688"/>
    <w:rsid w:val="0CB36443"/>
    <w:rsid w:val="0D69F0D5"/>
    <w:rsid w:val="0D8E7C30"/>
    <w:rsid w:val="0E191B05"/>
    <w:rsid w:val="0E66265F"/>
    <w:rsid w:val="0E955F03"/>
    <w:rsid w:val="0F1CD85E"/>
    <w:rsid w:val="0FB269D8"/>
    <w:rsid w:val="0FB98E44"/>
    <w:rsid w:val="0FEB0505"/>
    <w:rsid w:val="1001F6C0"/>
    <w:rsid w:val="10081462"/>
    <w:rsid w:val="11146A4A"/>
    <w:rsid w:val="113B4E3C"/>
    <w:rsid w:val="11503253"/>
    <w:rsid w:val="1154C02C"/>
    <w:rsid w:val="11C76EF3"/>
    <w:rsid w:val="1268BDCB"/>
    <w:rsid w:val="128F9D81"/>
    <w:rsid w:val="12B1DC80"/>
    <w:rsid w:val="12E008F2"/>
    <w:rsid w:val="12E11073"/>
    <w:rsid w:val="12E67381"/>
    <w:rsid w:val="133F2A7C"/>
    <w:rsid w:val="148934A2"/>
    <w:rsid w:val="1543098A"/>
    <w:rsid w:val="1547FF46"/>
    <w:rsid w:val="1585537F"/>
    <w:rsid w:val="159C5833"/>
    <w:rsid w:val="15D4E4EE"/>
    <w:rsid w:val="16275287"/>
    <w:rsid w:val="16411E2C"/>
    <w:rsid w:val="1647DFA6"/>
    <w:rsid w:val="180B13BB"/>
    <w:rsid w:val="18F47076"/>
    <w:rsid w:val="191E72F8"/>
    <w:rsid w:val="19507F85"/>
    <w:rsid w:val="198C5A91"/>
    <w:rsid w:val="1A70082A"/>
    <w:rsid w:val="1AF9C826"/>
    <w:rsid w:val="1AFD2616"/>
    <w:rsid w:val="1B01151A"/>
    <w:rsid w:val="1B0782B6"/>
    <w:rsid w:val="1B112920"/>
    <w:rsid w:val="1B5BB0DD"/>
    <w:rsid w:val="1B6F4D58"/>
    <w:rsid w:val="1B8ECA9E"/>
    <w:rsid w:val="1B8F4869"/>
    <w:rsid w:val="1C2942FB"/>
    <w:rsid w:val="1C8CA87B"/>
    <w:rsid w:val="1D5F5A92"/>
    <w:rsid w:val="1E8DB90A"/>
    <w:rsid w:val="1F53CD04"/>
    <w:rsid w:val="1FA0D88D"/>
    <w:rsid w:val="1FF81B39"/>
    <w:rsid w:val="20674E9B"/>
    <w:rsid w:val="20CD5D61"/>
    <w:rsid w:val="20CD7C5D"/>
    <w:rsid w:val="2106748D"/>
    <w:rsid w:val="213D175B"/>
    <w:rsid w:val="2153720E"/>
    <w:rsid w:val="21C559CC"/>
    <w:rsid w:val="22046921"/>
    <w:rsid w:val="220A180F"/>
    <w:rsid w:val="22504FE3"/>
    <w:rsid w:val="227BF760"/>
    <w:rsid w:val="22BB21B0"/>
    <w:rsid w:val="22DC091A"/>
    <w:rsid w:val="23507D56"/>
    <w:rsid w:val="238CA9BA"/>
    <w:rsid w:val="23E0BF27"/>
    <w:rsid w:val="2462DC75"/>
    <w:rsid w:val="249B38CA"/>
    <w:rsid w:val="24CF2441"/>
    <w:rsid w:val="24D9EF83"/>
    <w:rsid w:val="257E0C23"/>
    <w:rsid w:val="2643DE7C"/>
    <w:rsid w:val="26536D36"/>
    <w:rsid w:val="26772ED6"/>
    <w:rsid w:val="269328C9"/>
    <w:rsid w:val="2698CAEF"/>
    <w:rsid w:val="26B82A9A"/>
    <w:rsid w:val="27422FB0"/>
    <w:rsid w:val="274CF8F0"/>
    <w:rsid w:val="280C3E05"/>
    <w:rsid w:val="282B55C6"/>
    <w:rsid w:val="282D84C6"/>
    <w:rsid w:val="28349B50"/>
    <w:rsid w:val="28372822"/>
    <w:rsid w:val="283DCA00"/>
    <w:rsid w:val="29285E43"/>
    <w:rsid w:val="293E2370"/>
    <w:rsid w:val="2969E19F"/>
    <w:rsid w:val="29CFE0EC"/>
    <w:rsid w:val="29E25FCB"/>
    <w:rsid w:val="2A1B5EB4"/>
    <w:rsid w:val="2A4513C2"/>
    <w:rsid w:val="2AAC161E"/>
    <w:rsid w:val="2B64C0E1"/>
    <w:rsid w:val="2BFDC458"/>
    <w:rsid w:val="2C1626C3"/>
    <w:rsid w:val="2D116772"/>
    <w:rsid w:val="2D66A45D"/>
    <w:rsid w:val="2D9BCF23"/>
    <w:rsid w:val="2DDC331A"/>
    <w:rsid w:val="2F95487B"/>
    <w:rsid w:val="2FF9D6AD"/>
    <w:rsid w:val="3019F1F5"/>
    <w:rsid w:val="30F0287D"/>
    <w:rsid w:val="31484D8C"/>
    <w:rsid w:val="3153ABC7"/>
    <w:rsid w:val="3317BEC4"/>
    <w:rsid w:val="33676376"/>
    <w:rsid w:val="33CC7766"/>
    <w:rsid w:val="33D9A7DB"/>
    <w:rsid w:val="33DC36DC"/>
    <w:rsid w:val="33DDC892"/>
    <w:rsid w:val="3408DE70"/>
    <w:rsid w:val="3418784B"/>
    <w:rsid w:val="34C05A88"/>
    <w:rsid w:val="3507937A"/>
    <w:rsid w:val="354B6116"/>
    <w:rsid w:val="35D502F8"/>
    <w:rsid w:val="35EDB8EE"/>
    <w:rsid w:val="360B33B3"/>
    <w:rsid w:val="36A363DB"/>
    <w:rsid w:val="36B3C1DF"/>
    <w:rsid w:val="370E216C"/>
    <w:rsid w:val="37325701"/>
    <w:rsid w:val="38138E69"/>
    <w:rsid w:val="38951F91"/>
    <w:rsid w:val="392559B0"/>
    <w:rsid w:val="3926FAF5"/>
    <w:rsid w:val="39D554A4"/>
    <w:rsid w:val="3A5A4FEB"/>
    <w:rsid w:val="3A6EF675"/>
    <w:rsid w:val="3AE426D4"/>
    <w:rsid w:val="3B533EEF"/>
    <w:rsid w:val="3CA74B3C"/>
    <w:rsid w:val="3D51FBD3"/>
    <w:rsid w:val="3E516E00"/>
    <w:rsid w:val="3ECFB7D8"/>
    <w:rsid w:val="3EDE3E6B"/>
    <w:rsid w:val="3EE45314"/>
    <w:rsid w:val="3F70021F"/>
    <w:rsid w:val="3FEFD37B"/>
    <w:rsid w:val="40430F44"/>
    <w:rsid w:val="40953A99"/>
    <w:rsid w:val="41412F78"/>
    <w:rsid w:val="41D2A91A"/>
    <w:rsid w:val="41F3B522"/>
    <w:rsid w:val="41F72BB1"/>
    <w:rsid w:val="42646CCD"/>
    <w:rsid w:val="42CFD287"/>
    <w:rsid w:val="4387C43C"/>
    <w:rsid w:val="440E1DE6"/>
    <w:rsid w:val="44147B78"/>
    <w:rsid w:val="4418677B"/>
    <w:rsid w:val="44C0F7F4"/>
    <w:rsid w:val="44DB0654"/>
    <w:rsid w:val="4521CCB6"/>
    <w:rsid w:val="452CF630"/>
    <w:rsid w:val="454F2A15"/>
    <w:rsid w:val="4553BFA3"/>
    <w:rsid w:val="45567F28"/>
    <w:rsid w:val="459427A6"/>
    <w:rsid w:val="45D978D1"/>
    <w:rsid w:val="45F68A1A"/>
    <w:rsid w:val="463986A0"/>
    <w:rsid w:val="4645FC30"/>
    <w:rsid w:val="46A05F48"/>
    <w:rsid w:val="46DAD8FB"/>
    <w:rsid w:val="46F8DB4E"/>
    <w:rsid w:val="479A096B"/>
    <w:rsid w:val="489A9B10"/>
    <w:rsid w:val="48C8031D"/>
    <w:rsid w:val="48E51B5B"/>
    <w:rsid w:val="49EB786E"/>
    <w:rsid w:val="4A2FE498"/>
    <w:rsid w:val="4A3D2EFB"/>
    <w:rsid w:val="4A8B6680"/>
    <w:rsid w:val="4A9DB268"/>
    <w:rsid w:val="4AFFDD12"/>
    <w:rsid w:val="4B2342E4"/>
    <w:rsid w:val="4B3EB23A"/>
    <w:rsid w:val="4D593A97"/>
    <w:rsid w:val="4DC98644"/>
    <w:rsid w:val="4DDB1724"/>
    <w:rsid w:val="4E11F897"/>
    <w:rsid w:val="4ED55791"/>
    <w:rsid w:val="4F783F84"/>
    <w:rsid w:val="4F856C34"/>
    <w:rsid w:val="500DEB0E"/>
    <w:rsid w:val="5028DD3A"/>
    <w:rsid w:val="503B4F7C"/>
    <w:rsid w:val="506D1122"/>
    <w:rsid w:val="50C50061"/>
    <w:rsid w:val="51590A5E"/>
    <w:rsid w:val="5166E7AC"/>
    <w:rsid w:val="51805802"/>
    <w:rsid w:val="5191C0D7"/>
    <w:rsid w:val="51F250DB"/>
    <w:rsid w:val="5245D9DF"/>
    <w:rsid w:val="527C38EE"/>
    <w:rsid w:val="528F9BF0"/>
    <w:rsid w:val="52FC4A80"/>
    <w:rsid w:val="53183FCD"/>
    <w:rsid w:val="545FB3B1"/>
    <w:rsid w:val="54657E0E"/>
    <w:rsid w:val="54DD9FD0"/>
    <w:rsid w:val="54DF87F2"/>
    <w:rsid w:val="551049E4"/>
    <w:rsid w:val="55193282"/>
    <w:rsid w:val="553D94A5"/>
    <w:rsid w:val="56A06639"/>
    <w:rsid w:val="57F14DAE"/>
    <w:rsid w:val="58164DF3"/>
    <w:rsid w:val="583687B7"/>
    <w:rsid w:val="5862EBCA"/>
    <w:rsid w:val="59597073"/>
    <w:rsid w:val="59636330"/>
    <w:rsid w:val="5A08F73A"/>
    <w:rsid w:val="5A3EEC69"/>
    <w:rsid w:val="5A9F3A18"/>
    <w:rsid w:val="5ACEFA21"/>
    <w:rsid w:val="5B50B5B2"/>
    <w:rsid w:val="5BA0568E"/>
    <w:rsid w:val="5BA2795D"/>
    <w:rsid w:val="5C01BBE3"/>
    <w:rsid w:val="5C7910FC"/>
    <w:rsid w:val="5C7C165A"/>
    <w:rsid w:val="5D46EAA8"/>
    <w:rsid w:val="5E140FC4"/>
    <w:rsid w:val="5EBEE10B"/>
    <w:rsid w:val="5EC68978"/>
    <w:rsid w:val="5EF60C9B"/>
    <w:rsid w:val="60664585"/>
    <w:rsid w:val="60CA3F40"/>
    <w:rsid w:val="618554B8"/>
    <w:rsid w:val="61CE8277"/>
    <w:rsid w:val="62EE82CB"/>
    <w:rsid w:val="62F57026"/>
    <w:rsid w:val="63776F57"/>
    <w:rsid w:val="63E5B589"/>
    <w:rsid w:val="64357A13"/>
    <w:rsid w:val="64B75547"/>
    <w:rsid w:val="650F088F"/>
    <w:rsid w:val="65BA7ECE"/>
    <w:rsid w:val="66726662"/>
    <w:rsid w:val="6693AEA2"/>
    <w:rsid w:val="66BEBC8C"/>
    <w:rsid w:val="66CEBE4B"/>
    <w:rsid w:val="66DA249F"/>
    <w:rsid w:val="67510347"/>
    <w:rsid w:val="675A113B"/>
    <w:rsid w:val="677411CA"/>
    <w:rsid w:val="67A1746F"/>
    <w:rsid w:val="68BB5634"/>
    <w:rsid w:val="6A4A4D2A"/>
    <w:rsid w:val="6A5C4A64"/>
    <w:rsid w:val="6B1DF8E1"/>
    <w:rsid w:val="6B387492"/>
    <w:rsid w:val="6B896C60"/>
    <w:rsid w:val="6B98B395"/>
    <w:rsid w:val="6C3ED81C"/>
    <w:rsid w:val="6C454608"/>
    <w:rsid w:val="6C730428"/>
    <w:rsid w:val="6CE7472A"/>
    <w:rsid w:val="6D9C0E3B"/>
    <w:rsid w:val="6DCEA683"/>
    <w:rsid w:val="6DDEDE48"/>
    <w:rsid w:val="6E576E0D"/>
    <w:rsid w:val="6E8C7FC5"/>
    <w:rsid w:val="6EA89381"/>
    <w:rsid w:val="6ECC82FC"/>
    <w:rsid w:val="6EF75457"/>
    <w:rsid w:val="6F062087"/>
    <w:rsid w:val="6F5EE6DF"/>
    <w:rsid w:val="7049D34F"/>
    <w:rsid w:val="70580158"/>
    <w:rsid w:val="7101CBB3"/>
    <w:rsid w:val="71B00895"/>
    <w:rsid w:val="7282CEE6"/>
    <w:rsid w:val="72C9555A"/>
    <w:rsid w:val="734C084F"/>
    <w:rsid w:val="7356136E"/>
    <w:rsid w:val="73749C0F"/>
    <w:rsid w:val="73AB7EA0"/>
    <w:rsid w:val="73EC6360"/>
    <w:rsid w:val="74B8FDB3"/>
    <w:rsid w:val="74FDF4A2"/>
    <w:rsid w:val="7558654E"/>
    <w:rsid w:val="757770F7"/>
    <w:rsid w:val="757E2F31"/>
    <w:rsid w:val="758091DB"/>
    <w:rsid w:val="7580CA97"/>
    <w:rsid w:val="762A7508"/>
    <w:rsid w:val="769E38A4"/>
    <w:rsid w:val="76ACD0DA"/>
    <w:rsid w:val="76D4A35D"/>
    <w:rsid w:val="7701D3B0"/>
    <w:rsid w:val="770FA7D5"/>
    <w:rsid w:val="7793411F"/>
    <w:rsid w:val="77AB100E"/>
    <w:rsid w:val="77B26130"/>
    <w:rsid w:val="7807079C"/>
    <w:rsid w:val="780B8541"/>
    <w:rsid w:val="787F5EC9"/>
    <w:rsid w:val="78994715"/>
    <w:rsid w:val="78DBB7CE"/>
    <w:rsid w:val="799EE335"/>
    <w:rsid w:val="79B21745"/>
    <w:rsid w:val="79E320DE"/>
    <w:rsid w:val="7B106BE8"/>
    <w:rsid w:val="7B2AD4CD"/>
    <w:rsid w:val="7C03EDAA"/>
    <w:rsid w:val="7CFF3410"/>
    <w:rsid w:val="7D84D333"/>
    <w:rsid w:val="7DF1501F"/>
    <w:rsid w:val="7E165C2A"/>
    <w:rsid w:val="7EAAFE06"/>
    <w:rsid w:val="7EBB570E"/>
    <w:rsid w:val="7ECD455C"/>
    <w:rsid w:val="7F2D9A11"/>
    <w:rsid w:val="7FA5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rap-style:none;v-text-anchor:top-baseline" fill="f" fillcolor="none [4]" stroke="f" strokecolor="none [1]">
      <v:fill color="none [4]" color2="none [0]" on="f"/>
      <v:stroke color="none [1]" weight="1pt" on="f"/>
      <v:shadow color="none [2]"/>
      <v:textbox style="mso-fit-shape-to-text:t" inset="3.6pt,,3.6pt"/>
      <o:colormru v:ext="edit" colors="#ffd5ab,#99f"/>
    </o:shapedefaults>
    <o:shapelayout v:ext="edit">
      <o:idmap v:ext="edit" data="2"/>
    </o:shapelayout>
  </w:shapeDefaults>
  <w:decimalSymbol w:val=","/>
  <w:listSeparator w:val=";"/>
  <w14:docId w14:val="08F6000C"/>
  <w15:docId w15:val="{B8EB72D2-BBB9-4024-BD8C-B7D606ED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DA7651"/>
    <w:rPr>
      <w:lang w:val="it-IT"/>
    </w:rPr>
  </w:style>
  <w:style w:type="paragraph" w:styleId="Titolo1">
    <w:name w:val="heading 1"/>
    <w:basedOn w:val="Normale"/>
    <w:next w:val="Normale"/>
    <w:link w:val="Titolo1Carattere"/>
    <w:autoRedefine/>
    <w:qFormat/>
    <w:rsid w:val="004E01F8"/>
    <w:pPr>
      <w:pageBreakBefore/>
      <w:numPr>
        <w:numId w:val="6"/>
      </w:numPr>
      <w:spacing w:before="240" w:after="60"/>
      <w:jc w:val="both"/>
      <w:outlineLvl w:val="0"/>
    </w:pPr>
    <w:rPr>
      <w:b/>
      <w:sz w:val="28"/>
      <w:szCs w:val="20"/>
    </w:rPr>
  </w:style>
  <w:style w:type="paragraph" w:styleId="Titolo2">
    <w:name w:val="heading 2"/>
    <w:aliases w:val="H2,heading 2,w"/>
    <w:basedOn w:val="Normale"/>
    <w:next w:val="Normale"/>
    <w:link w:val="Titolo2Carattere"/>
    <w:autoRedefine/>
    <w:qFormat/>
    <w:rsid w:val="004E01F8"/>
    <w:pPr>
      <w:keepNext/>
      <w:numPr>
        <w:ilvl w:val="1"/>
        <w:numId w:val="6"/>
      </w:numPr>
      <w:spacing w:before="240" w:after="60"/>
      <w:ind w:right="425"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link w:val="Titolo3Carattere"/>
    <w:autoRedefine/>
    <w:qFormat/>
    <w:rsid w:val="00C54190"/>
    <w:pPr>
      <w:numPr>
        <w:ilvl w:val="2"/>
        <w:numId w:val="6"/>
      </w:numPr>
      <w:spacing w:before="240" w:after="60"/>
      <w:ind w:right="425"/>
      <w:outlineLvl w:val="2"/>
    </w:pPr>
    <w:rPr>
      <w:rFonts w:ascii="Arial" w:hAnsi="Arial" w:cs="Arial"/>
      <w:b/>
      <w:sz w:val="22"/>
      <w:szCs w:val="22"/>
    </w:rPr>
  </w:style>
  <w:style w:type="paragraph" w:styleId="Titolo4">
    <w:name w:val="heading 4"/>
    <w:basedOn w:val="Normale"/>
    <w:next w:val="Normale"/>
    <w:link w:val="Titolo4Carattere"/>
    <w:autoRedefine/>
    <w:qFormat/>
    <w:rsid w:val="008973D7"/>
    <w:pPr>
      <w:keepNext/>
      <w:keepLines/>
      <w:numPr>
        <w:ilvl w:val="3"/>
        <w:numId w:val="6"/>
      </w:numPr>
      <w:tabs>
        <w:tab w:val="left" w:pos="1418"/>
      </w:tabs>
      <w:spacing w:before="720" w:after="240" w:line="280" w:lineRule="exact"/>
      <w:outlineLvl w:val="3"/>
    </w:pPr>
    <w:rPr>
      <w:b/>
      <w:sz w:val="22"/>
    </w:rPr>
  </w:style>
  <w:style w:type="paragraph" w:styleId="Titolo5">
    <w:name w:val="heading 5"/>
    <w:basedOn w:val="Normale"/>
    <w:next w:val="Normale"/>
    <w:link w:val="Titolo5Carattere"/>
    <w:autoRedefine/>
    <w:qFormat/>
    <w:rsid w:val="00923BBD"/>
    <w:pPr>
      <w:spacing w:before="240" w:after="60"/>
      <w:jc w:val="both"/>
      <w:outlineLvl w:val="4"/>
    </w:pPr>
    <w:rPr>
      <w:b/>
    </w:rPr>
  </w:style>
  <w:style w:type="paragraph" w:styleId="Titolo6">
    <w:name w:val="heading 6"/>
    <w:basedOn w:val="Normale"/>
    <w:next w:val="Normale"/>
    <w:link w:val="Titolo6Carattere"/>
    <w:qFormat/>
    <w:rsid w:val="007D0C94"/>
    <w:pPr>
      <w:spacing w:before="240" w:after="60"/>
      <w:jc w:val="both"/>
      <w:outlineLvl w:val="5"/>
    </w:pPr>
    <w:rPr>
      <w:i/>
    </w:rPr>
  </w:style>
  <w:style w:type="paragraph" w:styleId="Titolo7">
    <w:name w:val="heading 7"/>
    <w:basedOn w:val="Normale"/>
    <w:next w:val="Normale"/>
    <w:link w:val="Titolo7Carattere"/>
    <w:qFormat/>
    <w:rsid w:val="007D0C94"/>
    <w:pPr>
      <w:spacing w:before="240" w:after="60"/>
      <w:jc w:val="both"/>
      <w:outlineLvl w:val="6"/>
    </w:pPr>
  </w:style>
  <w:style w:type="paragraph" w:styleId="Titolo8">
    <w:name w:val="heading 8"/>
    <w:basedOn w:val="Normale"/>
    <w:next w:val="Normale"/>
    <w:link w:val="Titolo8Carattere"/>
    <w:qFormat/>
    <w:rsid w:val="007D0C94"/>
    <w:pPr>
      <w:spacing w:before="240" w:after="60"/>
      <w:jc w:val="both"/>
      <w:outlineLvl w:val="7"/>
    </w:pPr>
    <w:rPr>
      <w:i/>
    </w:rPr>
  </w:style>
  <w:style w:type="paragraph" w:styleId="Titolo9">
    <w:name w:val="heading 9"/>
    <w:basedOn w:val="Normale"/>
    <w:next w:val="Normale"/>
    <w:link w:val="Titolo9Carattere"/>
    <w:qFormat/>
    <w:rsid w:val="007D0C94"/>
    <w:pPr>
      <w:spacing w:line="240" w:lineRule="atLeast"/>
      <w:jc w:val="both"/>
      <w:outlineLvl w:val="8"/>
    </w:pPr>
    <w:rPr>
      <w:sz w:val="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D2124"/>
    <w:rPr>
      <w:b/>
      <w:sz w:val="28"/>
      <w:szCs w:val="20"/>
      <w:lang w:val="it-IT"/>
    </w:rPr>
  </w:style>
  <w:style w:type="character" w:customStyle="1" w:styleId="Titolo2Carattere">
    <w:name w:val="Titolo 2 Carattere"/>
    <w:aliases w:val="H2 Carattere,heading 2 Carattere,w Carattere"/>
    <w:basedOn w:val="Carpredefinitoparagrafo"/>
    <w:link w:val="Titolo2"/>
    <w:rsid w:val="004E01F8"/>
    <w:rPr>
      <w:b/>
      <w:bCs/>
      <w:lang w:val="it-IT"/>
    </w:rPr>
  </w:style>
  <w:style w:type="character" w:customStyle="1" w:styleId="Titolo3Carattere">
    <w:name w:val="Titolo 3 Carattere"/>
    <w:basedOn w:val="Carpredefinitoparagrafo"/>
    <w:link w:val="Titolo3"/>
    <w:rsid w:val="00C84095"/>
    <w:rPr>
      <w:rFonts w:ascii="Arial" w:hAnsi="Arial" w:cs="Arial"/>
      <w:b/>
      <w:sz w:val="22"/>
      <w:szCs w:val="22"/>
      <w:lang w:val="it-IT"/>
    </w:rPr>
  </w:style>
  <w:style w:type="character" w:customStyle="1" w:styleId="Titolo4Carattere">
    <w:name w:val="Titolo 4 Carattere"/>
    <w:basedOn w:val="Carpredefinitoparagrafo"/>
    <w:link w:val="Titolo4"/>
    <w:rsid w:val="00CD2124"/>
    <w:rPr>
      <w:b/>
      <w:sz w:val="22"/>
      <w:lang w:val="it-IT"/>
    </w:rPr>
  </w:style>
  <w:style w:type="character" w:customStyle="1" w:styleId="Titolo5Carattere">
    <w:name w:val="Titolo 5 Carattere"/>
    <w:basedOn w:val="Carpredefinitoparagrafo"/>
    <w:link w:val="Titolo5"/>
    <w:rsid w:val="00CD2124"/>
    <w:rPr>
      <w:b/>
      <w:lang w:val="it-IT"/>
    </w:rPr>
  </w:style>
  <w:style w:type="character" w:customStyle="1" w:styleId="Titolo6Carattere">
    <w:name w:val="Titolo 6 Carattere"/>
    <w:basedOn w:val="Carpredefinitoparagrafo"/>
    <w:link w:val="Titolo6"/>
    <w:rsid w:val="00CD2124"/>
    <w:rPr>
      <w:i/>
      <w:lang w:val="it-IT"/>
    </w:rPr>
  </w:style>
  <w:style w:type="character" w:customStyle="1" w:styleId="Titolo7Carattere">
    <w:name w:val="Titolo 7 Carattere"/>
    <w:basedOn w:val="Carpredefinitoparagrafo"/>
    <w:link w:val="Titolo7"/>
    <w:rsid w:val="00CD2124"/>
    <w:rPr>
      <w:lang w:val="it-IT"/>
    </w:rPr>
  </w:style>
  <w:style w:type="character" w:customStyle="1" w:styleId="Titolo8Carattere">
    <w:name w:val="Titolo 8 Carattere"/>
    <w:basedOn w:val="Carpredefinitoparagrafo"/>
    <w:link w:val="Titolo8"/>
    <w:rsid w:val="00CD2124"/>
    <w:rPr>
      <w:i/>
      <w:lang w:val="it-IT"/>
    </w:rPr>
  </w:style>
  <w:style w:type="character" w:customStyle="1" w:styleId="Titolo9Carattere">
    <w:name w:val="Titolo 9 Carattere"/>
    <w:basedOn w:val="Carpredefinitoparagrafo"/>
    <w:link w:val="Titolo9"/>
    <w:rsid w:val="00CD2124"/>
    <w:rPr>
      <w:sz w:val="2"/>
      <w:lang w:val="it-IT"/>
    </w:rPr>
  </w:style>
  <w:style w:type="paragraph" w:styleId="Sommario1">
    <w:name w:val="toc 1"/>
    <w:basedOn w:val="Normale"/>
    <w:next w:val="Normale"/>
    <w:autoRedefine/>
    <w:uiPriority w:val="39"/>
    <w:rsid w:val="007D0C94"/>
    <w:pPr>
      <w:tabs>
        <w:tab w:val="left" w:pos="440"/>
        <w:tab w:val="right" w:leader="dot" w:pos="9061"/>
      </w:tabs>
      <w:spacing w:before="20"/>
    </w:pPr>
    <w:rPr>
      <w:b/>
      <w:caps/>
      <w:noProof/>
      <w:sz w:val="16"/>
      <w:szCs w:val="16"/>
    </w:rPr>
  </w:style>
  <w:style w:type="paragraph" w:styleId="Sommario2">
    <w:name w:val="toc 2"/>
    <w:basedOn w:val="Normale"/>
    <w:next w:val="Normale"/>
    <w:autoRedefine/>
    <w:uiPriority w:val="39"/>
    <w:rsid w:val="007D0C94"/>
    <w:pPr>
      <w:tabs>
        <w:tab w:val="left" w:pos="880"/>
        <w:tab w:val="right" w:leader="dot" w:pos="9061"/>
      </w:tabs>
      <w:spacing w:before="20"/>
      <w:ind w:left="221"/>
    </w:pPr>
    <w:rPr>
      <w:smallCaps/>
      <w:noProof/>
      <w:sz w:val="16"/>
    </w:rPr>
  </w:style>
  <w:style w:type="paragraph" w:customStyle="1" w:styleId="Tab1">
    <w:name w:val="Tab 1"/>
    <w:basedOn w:val="Normale"/>
    <w:autoRedefine/>
    <w:uiPriority w:val="99"/>
    <w:rsid w:val="008173CE"/>
    <w:pPr>
      <w:autoSpaceDE w:val="0"/>
      <w:autoSpaceDN w:val="0"/>
      <w:adjustRightInd w:val="0"/>
      <w:spacing w:before="100" w:after="100"/>
    </w:pPr>
    <w:rPr>
      <w:sz w:val="18"/>
      <w:szCs w:val="18"/>
    </w:rPr>
  </w:style>
  <w:style w:type="paragraph" w:styleId="Sommario3">
    <w:name w:val="toc 3"/>
    <w:basedOn w:val="Normale"/>
    <w:next w:val="Normale"/>
    <w:autoRedefine/>
    <w:uiPriority w:val="39"/>
    <w:rsid w:val="00385BE1"/>
    <w:pPr>
      <w:tabs>
        <w:tab w:val="left" w:pos="2268"/>
        <w:tab w:val="right" w:leader="dot" w:pos="9072"/>
      </w:tabs>
      <w:spacing w:before="20"/>
      <w:ind w:left="442"/>
      <w:jc w:val="both"/>
    </w:pPr>
    <w:rPr>
      <w:i/>
      <w:noProof/>
      <w:sz w:val="16"/>
    </w:rPr>
  </w:style>
  <w:style w:type="paragraph" w:styleId="Intestazione">
    <w:name w:val="header"/>
    <w:basedOn w:val="Normale"/>
    <w:link w:val="IntestazioneCarattere"/>
    <w:autoRedefine/>
    <w:rsid w:val="007D0C94"/>
    <w:pPr>
      <w:spacing w:before="40" w:after="20"/>
      <w:jc w:val="both"/>
    </w:pPr>
    <w:rPr>
      <w:noProof/>
    </w:rPr>
  </w:style>
  <w:style w:type="character" w:customStyle="1" w:styleId="IntestazioneCarattere">
    <w:name w:val="Intestazione Carattere"/>
    <w:basedOn w:val="Carpredefinitoparagrafo"/>
    <w:link w:val="Intestazione"/>
    <w:rsid w:val="00CD2124"/>
    <w:rPr>
      <w:noProof/>
      <w:lang w:val="it-IT"/>
    </w:rPr>
  </w:style>
  <w:style w:type="character" w:styleId="Numeropagina">
    <w:name w:val="page number"/>
    <w:rsid w:val="007D0C94"/>
    <w:rPr>
      <w:sz w:val="20"/>
    </w:rPr>
  </w:style>
  <w:style w:type="paragraph" w:styleId="Titolo">
    <w:name w:val="Title"/>
    <w:basedOn w:val="Normale"/>
    <w:link w:val="TitoloCarattere"/>
    <w:qFormat/>
    <w:rsid w:val="00F1419B"/>
    <w:pPr>
      <w:spacing w:before="240" w:after="60"/>
      <w:jc w:val="center"/>
    </w:pPr>
    <w:rPr>
      <w:b/>
      <w:kern w:val="28"/>
      <w:sz w:val="48"/>
    </w:rPr>
  </w:style>
  <w:style w:type="character" w:customStyle="1" w:styleId="TitoloCarattere">
    <w:name w:val="Titolo Carattere"/>
    <w:basedOn w:val="Carpredefinitoparagrafo"/>
    <w:link w:val="Titolo"/>
    <w:rsid w:val="00CD2124"/>
    <w:rPr>
      <w:b/>
      <w:kern w:val="28"/>
      <w:sz w:val="48"/>
      <w:lang w:val="it-IT"/>
    </w:rPr>
  </w:style>
  <w:style w:type="paragraph" w:customStyle="1" w:styleId="Bullet1">
    <w:name w:val="Bullet 1"/>
    <w:basedOn w:val="Normale"/>
    <w:autoRedefine/>
    <w:rsid w:val="007D0C94"/>
    <w:pPr>
      <w:numPr>
        <w:numId w:val="7"/>
      </w:numPr>
      <w:tabs>
        <w:tab w:val="left" w:pos="1701"/>
      </w:tabs>
      <w:spacing w:before="120"/>
      <w:ind w:left="681" w:hanging="397"/>
    </w:pPr>
    <w:rPr>
      <w:szCs w:val="22"/>
      <w:lang w:val="en-GB"/>
    </w:rPr>
  </w:style>
  <w:style w:type="paragraph" w:styleId="Pidipagina">
    <w:name w:val="footer"/>
    <w:aliases w:val="proposal text"/>
    <w:basedOn w:val="Normale"/>
    <w:link w:val="PidipaginaCarattere"/>
    <w:autoRedefine/>
    <w:uiPriority w:val="99"/>
    <w:rsid w:val="00893F58"/>
    <w:pPr>
      <w:spacing w:before="40" w:after="20"/>
    </w:pPr>
    <w:rPr>
      <w:i/>
      <w:sz w:val="16"/>
    </w:rPr>
  </w:style>
  <w:style w:type="character" w:customStyle="1" w:styleId="PidipaginaCarattere">
    <w:name w:val="Piè di pagina Carattere"/>
    <w:aliases w:val="proposal text Carattere"/>
    <w:basedOn w:val="Carpredefinitoparagrafo"/>
    <w:link w:val="Pidipagina"/>
    <w:uiPriority w:val="99"/>
    <w:locked/>
    <w:rsid w:val="00CB318E"/>
    <w:rPr>
      <w:i/>
      <w:sz w:val="16"/>
      <w:lang w:val="it-IT"/>
    </w:rPr>
  </w:style>
  <w:style w:type="paragraph" w:customStyle="1" w:styleId="Figura">
    <w:name w:val="Figura"/>
    <w:basedOn w:val="Normale"/>
    <w:autoRedefine/>
    <w:rsid w:val="007D0C94"/>
    <w:pPr>
      <w:keepNext/>
      <w:keepLines/>
      <w:spacing w:before="240" w:after="60"/>
      <w:jc w:val="center"/>
    </w:pPr>
    <w:rPr>
      <w:spacing w:val="-5"/>
      <w:sz w:val="16"/>
    </w:rPr>
  </w:style>
  <w:style w:type="paragraph" w:styleId="Sommario4">
    <w:name w:val="toc 4"/>
    <w:basedOn w:val="Normale"/>
    <w:next w:val="Normale"/>
    <w:autoRedefine/>
    <w:uiPriority w:val="39"/>
    <w:rsid w:val="007D0C94"/>
    <w:pPr>
      <w:tabs>
        <w:tab w:val="left" w:pos="1760"/>
        <w:tab w:val="right" w:leader="dot" w:pos="9072"/>
      </w:tabs>
      <w:ind w:left="660"/>
    </w:pPr>
    <w:rPr>
      <w:rFonts w:cs="Arial"/>
      <w:noProof/>
      <w:color w:val="000000"/>
      <w:sz w:val="16"/>
      <w:szCs w:val="16"/>
    </w:rPr>
  </w:style>
  <w:style w:type="paragraph" w:styleId="Sommario5">
    <w:name w:val="toc 5"/>
    <w:basedOn w:val="Normale"/>
    <w:next w:val="Normale"/>
    <w:autoRedefine/>
    <w:uiPriority w:val="39"/>
    <w:rsid w:val="007D0C94"/>
    <w:pPr>
      <w:tabs>
        <w:tab w:val="left" w:pos="2127"/>
        <w:tab w:val="right" w:leader="dot" w:pos="9072"/>
      </w:tabs>
      <w:ind w:left="880"/>
    </w:pPr>
    <w:rPr>
      <w:rFonts w:cs="Arial"/>
      <w:noProof/>
      <w:sz w:val="16"/>
      <w:szCs w:val="16"/>
    </w:rPr>
  </w:style>
  <w:style w:type="paragraph" w:styleId="Sommario6">
    <w:name w:val="toc 6"/>
    <w:basedOn w:val="Normale"/>
    <w:next w:val="Normale"/>
    <w:autoRedefine/>
    <w:semiHidden/>
    <w:rsid w:val="007D0C94"/>
    <w:pPr>
      <w:ind w:left="1100"/>
    </w:pPr>
    <w:rPr>
      <w:sz w:val="18"/>
    </w:rPr>
  </w:style>
  <w:style w:type="paragraph" w:styleId="Sommario7">
    <w:name w:val="toc 7"/>
    <w:basedOn w:val="Normale"/>
    <w:next w:val="Normale"/>
    <w:autoRedefine/>
    <w:semiHidden/>
    <w:rsid w:val="007D0C94"/>
    <w:pPr>
      <w:ind w:left="1320"/>
    </w:pPr>
    <w:rPr>
      <w:sz w:val="18"/>
    </w:rPr>
  </w:style>
  <w:style w:type="paragraph" w:styleId="Sommario8">
    <w:name w:val="toc 8"/>
    <w:basedOn w:val="Normale"/>
    <w:next w:val="Normale"/>
    <w:autoRedefine/>
    <w:semiHidden/>
    <w:rsid w:val="007D0C94"/>
    <w:pPr>
      <w:ind w:left="1540"/>
    </w:pPr>
    <w:rPr>
      <w:sz w:val="18"/>
    </w:rPr>
  </w:style>
  <w:style w:type="paragraph" w:customStyle="1" w:styleId="Testo1">
    <w:name w:val="Testo 1"/>
    <w:basedOn w:val="Normale"/>
    <w:autoRedefine/>
    <w:uiPriority w:val="99"/>
    <w:rsid w:val="00EE36AF"/>
    <w:pPr>
      <w:spacing w:before="60" w:after="60"/>
      <w:jc w:val="both"/>
    </w:pPr>
    <w:rPr>
      <w:rFonts w:cs="Arial"/>
    </w:rPr>
  </w:style>
  <w:style w:type="paragraph" w:customStyle="1" w:styleId="TabBullet">
    <w:name w:val="Tab Bullet"/>
    <w:basedOn w:val="Tab1"/>
    <w:autoRedefine/>
    <w:rsid w:val="0090027A"/>
    <w:pPr>
      <w:tabs>
        <w:tab w:val="left" w:pos="1701"/>
      </w:tabs>
      <w:spacing w:before="20"/>
    </w:pPr>
  </w:style>
  <w:style w:type="paragraph" w:customStyle="1" w:styleId="Bullet2">
    <w:name w:val="Bullet 2"/>
    <w:basedOn w:val="Normale"/>
    <w:autoRedefine/>
    <w:rsid w:val="007D0C94"/>
    <w:pPr>
      <w:numPr>
        <w:numId w:val="4"/>
      </w:numPr>
      <w:tabs>
        <w:tab w:val="left" w:pos="360"/>
      </w:tabs>
      <w:spacing w:before="40"/>
    </w:pPr>
    <w:rPr>
      <w:sz w:val="20"/>
      <w:lang w:val="en-US"/>
    </w:rPr>
  </w:style>
  <w:style w:type="paragraph" w:customStyle="1" w:styleId="Tab2">
    <w:name w:val="Tab 2"/>
    <w:basedOn w:val="Normale"/>
    <w:autoRedefine/>
    <w:rsid w:val="00CA1C5D"/>
    <w:pPr>
      <w:spacing w:before="40" w:after="40"/>
      <w:ind w:left="397"/>
    </w:pPr>
    <w:rPr>
      <w:rFonts w:cs="Arial"/>
      <w:bCs/>
      <w:i/>
      <w:sz w:val="16"/>
      <w:szCs w:val="16"/>
      <w:lang w:eastAsia="ja-JP"/>
    </w:rPr>
  </w:style>
  <w:style w:type="paragraph" w:customStyle="1" w:styleId="Cover1">
    <w:name w:val="Cover 1"/>
    <w:basedOn w:val="Normale"/>
    <w:next w:val="Normale"/>
    <w:rsid w:val="007D0C9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kern w:val="28"/>
      <w:sz w:val="64"/>
    </w:rPr>
  </w:style>
  <w:style w:type="paragraph" w:customStyle="1" w:styleId="Cover2">
    <w:name w:val="Cover 2"/>
    <w:basedOn w:val="Cover1"/>
    <w:next w:val="Normale"/>
    <w:autoRedefine/>
    <w:rsid w:val="007D0C94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0" w:right="0"/>
    </w:pPr>
    <w:rPr>
      <w:rFonts w:ascii="Arial" w:hAnsi="Arial"/>
      <w:noProof/>
      <w:spacing w:val="-30"/>
      <w:sz w:val="48"/>
    </w:rPr>
  </w:style>
  <w:style w:type="paragraph" w:customStyle="1" w:styleId="Pages">
    <w:name w:val="Pages"/>
    <w:basedOn w:val="Normale"/>
    <w:next w:val="Titolo1"/>
    <w:rsid w:val="007D0C94"/>
    <w:pPr>
      <w:spacing w:after="120"/>
      <w:jc w:val="both"/>
    </w:pPr>
  </w:style>
  <w:style w:type="paragraph" w:styleId="Didascalia">
    <w:name w:val="caption"/>
    <w:basedOn w:val="Normale"/>
    <w:next w:val="Normale"/>
    <w:autoRedefine/>
    <w:qFormat/>
    <w:rsid w:val="000C34D3"/>
    <w:pPr>
      <w:spacing w:before="120" w:after="60"/>
      <w:ind w:left="284" w:right="425"/>
      <w:jc w:val="center"/>
    </w:pPr>
    <w:rPr>
      <w:rFonts w:ascii="Arial" w:hAnsi="Arial" w:cs="Arial"/>
      <w:sz w:val="14"/>
      <w:szCs w:val="14"/>
    </w:rPr>
  </w:style>
  <w:style w:type="paragraph" w:styleId="Testonotaapidipagina">
    <w:name w:val="footnote text"/>
    <w:basedOn w:val="Normale"/>
    <w:link w:val="TestonotaapidipaginaCarattere"/>
    <w:autoRedefine/>
    <w:semiHidden/>
    <w:rsid w:val="007D0C94"/>
    <w:rPr>
      <w:color w:val="000000"/>
      <w:sz w:val="16"/>
      <w:lang w:val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CD2124"/>
    <w:rPr>
      <w:color w:val="000000"/>
      <w:sz w:val="16"/>
      <w:lang w:val="en-US"/>
    </w:rPr>
  </w:style>
  <w:style w:type="character" w:styleId="Rimandonotaapidipagina">
    <w:name w:val="footnote reference"/>
    <w:semiHidden/>
    <w:rsid w:val="007D0C94"/>
    <w:rPr>
      <w:vertAlign w:val="superscript"/>
    </w:rPr>
  </w:style>
  <w:style w:type="paragraph" w:customStyle="1" w:styleId="Titoletto">
    <w:name w:val="Titoletto"/>
    <w:basedOn w:val="Normale"/>
    <w:next w:val="Normale"/>
    <w:autoRedefine/>
    <w:uiPriority w:val="99"/>
    <w:qFormat/>
    <w:rsid w:val="00A064FB"/>
    <w:pPr>
      <w:spacing w:before="240" w:after="60"/>
    </w:pPr>
    <w:rPr>
      <w:b/>
      <w:i/>
      <w:iCs/>
      <w:szCs w:val="22"/>
      <w:u w:val="single"/>
    </w:rPr>
  </w:style>
  <w:style w:type="paragraph" w:styleId="Indicedellefigure">
    <w:name w:val="table of figures"/>
    <w:basedOn w:val="Normale"/>
    <w:next w:val="Normale"/>
    <w:autoRedefine/>
    <w:semiHidden/>
    <w:rsid w:val="007D0C94"/>
    <w:pPr>
      <w:tabs>
        <w:tab w:val="left" w:pos="1100"/>
        <w:tab w:val="right" w:leader="dot" w:pos="9061"/>
      </w:tabs>
      <w:ind w:left="440" w:hanging="440"/>
    </w:pPr>
    <w:rPr>
      <w:noProof/>
      <w:sz w:val="18"/>
    </w:rPr>
  </w:style>
  <w:style w:type="paragraph" w:customStyle="1" w:styleId="OptPageBreak">
    <w:name w:val="Opt Page Break"/>
    <w:basedOn w:val="Normale"/>
    <w:autoRedefine/>
    <w:rsid w:val="00955166"/>
    <w:pPr>
      <w:widowControl w:val="0"/>
      <w:ind w:left="-142" w:firstLine="142"/>
    </w:pPr>
    <w:rPr>
      <w:sz w:val="16"/>
      <w:szCs w:val="16"/>
    </w:rPr>
  </w:style>
  <w:style w:type="paragraph" w:customStyle="1" w:styleId="Corpotesto1">
    <w:name w:val="Corpo testo1"/>
    <w:aliases w:val="Body Text"/>
    <w:basedOn w:val="Normale"/>
    <w:rsid w:val="007D0C94"/>
    <w:pPr>
      <w:spacing w:after="120"/>
    </w:pPr>
  </w:style>
  <w:style w:type="table" w:styleId="Grigliatabella">
    <w:name w:val="Table Grid"/>
    <w:basedOn w:val="Tabellanormale"/>
    <w:uiPriority w:val="39"/>
    <w:rsid w:val="007D0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9">
    <w:name w:val="toc 9"/>
    <w:basedOn w:val="Normale"/>
    <w:next w:val="Normale"/>
    <w:autoRedefine/>
    <w:semiHidden/>
    <w:rsid w:val="007D0C94"/>
    <w:pPr>
      <w:ind w:left="1920"/>
    </w:pPr>
    <w:rPr>
      <w:lang w:val="en-US" w:eastAsia="en-US"/>
    </w:rPr>
  </w:style>
  <w:style w:type="paragraph" w:customStyle="1" w:styleId="Metadati">
    <w:name w:val="Metadati"/>
    <w:basedOn w:val="Normale"/>
    <w:autoRedefine/>
    <w:uiPriority w:val="99"/>
    <w:rsid w:val="00B105BC"/>
    <w:pPr>
      <w:spacing w:before="360" w:after="60"/>
    </w:pPr>
    <w:rPr>
      <w:rFonts w:ascii="Arial" w:hAnsi="Arial" w:cs="Arial"/>
      <w:b/>
    </w:rPr>
  </w:style>
  <w:style w:type="paragraph" w:customStyle="1" w:styleId="Testo2">
    <w:name w:val="Testo 2"/>
    <w:basedOn w:val="Normale"/>
    <w:autoRedefine/>
    <w:rsid w:val="007D0C94"/>
    <w:pPr>
      <w:spacing w:before="60"/>
      <w:ind w:left="1701" w:hanging="1304"/>
    </w:pPr>
    <w:rPr>
      <w:szCs w:val="22"/>
    </w:rPr>
  </w:style>
  <w:style w:type="paragraph" w:customStyle="1" w:styleId="Testo3">
    <w:name w:val="Testo 3"/>
    <w:basedOn w:val="Normale"/>
    <w:autoRedefine/>
    <w:rsid w:val="007D0C94"/>
    <w:pPr>
      <w:ind w:left="1418" w:hanging="567"/>
    </w:pPr>
    <w:rPr>
      <w:color w:val="339966"/>
    </w:rPr>
  </w:style>
  <w:style w:type="character" w:styleId="Collegamentoipertestuale">
    <w:name w:val="Hyperlink"/>
    <w:uiPriority w:val="99"/>
    <w:rsid w:val="007D0C94"/>
    <w:rPr>
      <w:color w:val="0000FF"/>
      <w:u w:val="single"/>
    </w:rPr>
  </w:style>
  <w:style w:type="paragraph" w:customStyle="1" w:styleId="FalseHeading1">
    <w:name w:val="False Heading 1"/>
    <w:rsid w:val="007D0C94"/>
    <w:pPr>
      <w:widowControl w:val="0"/>
    </w:pPr>
    <w:rPr>
      <w:lang w:val="en-AU" w:eastAsia="en-US"/>
    </w:rPr>
  </w:style>
  <w:style w:type="paragraph" w:styleId="Testonormale">
    <w:name w:val="Plain Text"/>
    <w:basedOn w:val="Normale"/>
    <w:link w:val="TestonormaleCarattere"/>
    <w:rsid w:val="007D0C94"/>
    <w:rPr>
      <w:rFonts w:ascii="Courier New" w:hAnsi="Courier New"/>
      <w:sz w:val="20"/>
    </w:rPr>
  </w:style>
  <w:style w:type="character" w:customStyle="1" w:styleId="TestonormaleCarattere">
    <w:name w:val="Testo normale Carattere"/>
    <w:basedOn w:val="Carpredefinitoparagrafo"/>
    <w:link w:val="Testonormale"/>
    <w:rsid w:val="00CD2124"/>
    <w:rPr>
      <w:rFonts w:ascii="Courier New" w:hAnsi="Courier New"/>
      <w:sz w:val="20"/>
      <w:lang w:val="it-IT"/>
    </w:rPr>
  </w:style>
  <w:style w:type="paragraph" w:customStyle="1" w:styleId="bullet">
    <w:name w:val="bullet"/>
    <w:basedOn w:val="Normale"/>
    <w:rsid w:val="007D0C94"/>
    <w:pPr>
      <w:numPr>
        <w:numId w:val="5"/>
      </w:numPr>
    </w:pPr>
    <w:rPr>
      <w:rFonts w:ascii="Tahoma" w:hAnsi="Tahoma" w:cs="Tahoma"/>
      <w:sz w:val="20"/>
      <w:lang w:val="en-IE" w:eastAsia="en-US"/>
    </w:rPr>
  </w:style>
  <w:style w:type="paragraph" w:customStyle="1" w:styleId="Style0">
    <w:name w:val="Style0"/>
    <w:rsid w:val="007D0C94"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/>
      <w:lang w:val="en-US" w:eastAsia="pl-PL"/>
    </w:rPr>
  </w:style>
  <w:style w:type="character" w:styleId="Enfasigrassetto">
    <w:name w:val="Strong"/>
    <w:qFormat/>
    <w:rsid w:val="007D0C94"/>
    <w:rPr>
      <w:b/>
      <w:bCs/>
    </w:rPr>
  </w:style>
  <w:style w:type="paragraph" w:styleId="NormaleWeb">
    <w:name w:val="Normal (Web)"/>
    <w:basedOn w:val="Normale"/>
    <w:rsid w:val="007D0C94"/>
    <w:pPr>
      <w:spacing w:before="100" w:beforeAutospacing="1" w:after="100" w:afterAutospacing="1"/>
    </w:pPr>
    <w:rPr>
      <w:lang w:val="en-US" w:eastAsia="en-US"/>
    </w:rPr>
  </w:style>
  <w:style w:type="paragraph" w:customStyle="1" w:styleId="CharCharCarattereCarattereCharCharCarattereCarattere">
    <w:name w:val="Char Char Carattere Carattere Char Char Carattere Carattere"/>
    <w:basedOn w:val="Normale"/>
    <w:rsid w:val="007D0C94"/>
    <w:pPr>
      <w:spacing w:after="160" w:line="240" w:lineRule="exact"/>
    </w:pPr>
    <w:rPr>
      <w:rFonts w:ascii="Tahoma" w:hAnsi="Tahoma"/>
      <w:sz w:val="20"/>
      <w:lang w:val="en-US" w:eastAsia="en-US"/>
    </w:rPr>
  </w:style>
  <w:style w:type="paragraph" w:customStyle="1" w:styleId="Note">
    <w:name w:val="Note"/>
    <w:basedOn w:val="Normale"/>
    <w:next w:val="Testo1"/>
    <w:autoRedefine/>
    <w:rsid w:val="007D0C94"/>
    <w:pPr>
      <w:widowControl w:val="0"/>
      <w:tabs>
        <w:tab w:val="num" w:pos="2268"/>
      </w:tabs>
      <w:spacing w:before="120" w:after="240"/>
      <w:ind w:left="2268" w:hanging="2268"/>
    </w:pPr>
    <w:rPr>
      <w:i/>
      <w:color w:val="FF0000"/>
      <w:sz w:val="28"/>
    </w:rPr>
  </w:style>
  <w:style w:type="paragraph" w:customStyle="1" w:styleId="AINDENTEDBULLET">
    <w:name w:val="A INDENTED BULLET"/>
    <w:basedOn w:val="Normale"/>
    <w:rsid w:val="00CE1FF3"/>
    <w:pPr>
      <w:tabs>
        <w:tab w:val="left" w:pos="1080"/>
      </w:tabs>
      <w:ind w:left="662" w:hanging="331"/>
      <w:jc w:val="both"/>
    </w:pPr>
    <w:rPr>
      <w:rFonts w:ascii="Book Antiqua" w:hAnsi="Book Antiqua"/>
      <w:lang w:val="en-US" w:eastAsia="en-US"/>
    </w:rPr>
  </w:style>
  <w:style w:type="paragraph" w:customStyle="1" w:styleId="CarattereCarattereCharCharCarattereCarattereCharCharCarattereCarattere1">
    <w:name w:val="Carattere Carattere Char Char Carattere Carattere Char Char Carattere Carattere1"/>
    <w:basedOn w:val="Normale"/>
    <w:rsid w:val="00CE1FF3"/>
    <w:pPr>
      <w:spacing w:before="120" w:after="160" w:line="240" w:lineRule="exact"/>
      <w:jc w:val="both"/>
    </w:pPr>
    <w:rPr>
      <w:sz w:val="20"/>
    </w:rPr>
  </w:style>
  <w:style w:type="paragraph" w:customStyle="1" w:styleId="Titilo2">
    <w:name w:val="Titilo 2"/>
    <w:basedOn w:val="Normale"/>
    <w:rsid w:val="00886301"/>
    <w:pPr>
      <w:jc w:val="both"/>
    </w:pPr>
    <w:rPr>
      <w:rFonts w:ascii="Book Antiqua" w:hAnsi="Book Antiqua"/>
      <w:lang w:eastAsia="en-US"/>
    </w:rPr>
  </w:style>
  <w:style w:type="paragraph" w:styleId="Testofumetto">
    <w:name w:val="Balloon Text"/>
    <w:basedOn w:val="Normale"/>
    <w:link w:val="TestofumettoCarattere"/>
    <w:semiHidden/>
    <w:rsid w:val="00D0442D"/>
    <w:pPr>
      <w:jc w:val="both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CD2124"/>
    <w:rPr>
      <w:rFonts w:ascii="Tahoma" w:hAnsi="Tahoma" w:cs="Tahoma"/>
      <w:sz w:val="16"/>
      <w:szCs w:val="16"/>
      <w:lang w:val="en-US" w:eastAsia="en-US"/>
    </w:rPr>
  </w:style>
  <w:style w:type="paragraph" w:customStyle="1" w:styleId="Attachment2">
    <w:name w:val="Attachment2"/>
    <w:next w:val="Normale"/>
    <w:autoRedefine/>
    <w:rsid w:val="00D0442D"/>
    <w:pPr>
      <w:numPr>
        <w:ilvl w:val="1"/>
        <w:numId w:val="8"/>
      </w:numPr>
      <w:spacing w:before="480" w:after="60"/>
      <w:ind w:left="578" w:hanging="578"/>
      <w:jc w:val="both"/>
    </w:pPr>
    <w:rPr>
      <w:rFonts w:ascii="Arial" w:hAnsi="Arial"/>
      <w:b/>
      <w:smallCaps/>
      <w:noProof/>
      <w:lang w:val="it-IT" w:eastAsia="it-IT"/>
    </w:rPr>
  </w:style>
  <w:style w:type="paragraph" w:customStyle="1" w:styleId="Attachment3">
    <w:name w:val="Attachment3"/>
    <w:next w:val="Normale"/>
    <w:autoRedefine/>
    <w:rsid w:val="00D0442D"/>
    <w:pPr>
      <w:tabs>
        <w:tab w:val="num" w:pos="720"/>
      </w:tabs>
      <w:spacing w:before="240" w:after="60"/>
      <w:ind w:left="720" w:hanging="720"/>
    </w:pPr>
    <w:rPr>
      <w:rFonts w:ascii="Arial" w:hAnsi="Arial"/>
      <w:b/>
      <w:smallCaps/>
      <w:noProof/>
      <w:lang w:val="it-IT" w:eastAsia="it-IT"/>
    </w:rPr>
  </w:style>
  <w:style w:type="paragraph" w:styleId="Mappadocumento">
    <w:name w:val="Document Map"/>
    <w:basedOn w:val="Normale"/>
    <w:link w:val="MappadocumentoCarattere"/>
    <w:semiHidden/>
    <w:rsid w:val="00017D31"/>
    <w:pPr>
      <w:shd w:val="clear" w:color="auto" w:fill="000080"/>
    </w:pPr>
    <w:rPr>
      <w:rFonts w:ascii="Tahoma" w:hAnsi="Tahoma" w:cs="Tahoma"/>
      <w:sz w:val="20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CD2124"/>
    <w:rPr>
      <w:rFonts w:ascii="Tahoma" w:hAnsi="Tahoma" w:cs="Tahoma"/>
      <w:sz w:val="20"/>
      <w:shd w:val="clear" w:color="auto" w:fill="000080"/>
      <w:lang w:val="it-IT"/>
    </w:rPr>
  </w:style>
  <w:style w:type="paragraph" w:customStyle="1" w:styleId="CarattereCarattereCharCharCarattereCarattereCharCharCarattereCarattere1CharChar">
    <w:name w:val="Carattere Carattere Char Char Carattere Carattere Char Char Carattere Carattere1 Char Char"/>
    <w:basedOn w:val="Normale"/>
    <w:rsid w:val="00650FDF"/>
    <w:pPr>
      <w:spacing w:before="120" w:after="160" w:line="240" w:lineRule="exact"/>
      <w:jc w:val="both"/>
    </w:pPr>
    <w:rPr>
      <w:sz w:val="20"/>
    </w:rPr>
  </w:style>
  <w:style w:type="paragraph" w:customStyle="1" w:styleId="xmsonormal">
    <w:name w:val="x_msonormal"/>
    <w:basedOn w:val="Normale"/>
    <w:rsid w:val="00167E7E"/>
    <w:pPr>
      <w:spacing w:before="100" w:beforeAutospacing="1" w:after="100" w:afterAutospacing="1"/>
    </w:pPr>
  </w:style>
  <w:style w:type="paragraph" w:customStyle="1" w:styleId="Normale-n-ind">
    <w:name w:val="Normale-n-ind"/>
    <w:basedOn w:val="Normale"/>
    <w:rsid w:val="001A1693"/>
    <w:pPr>
      <w:spacing w:after="120"/>
      <w:jc w:val="both"/>
    </w:pPr>
    <w:rPr>
      <w:lang w:val="en-US"/>
    </w:rPr>
  </w:style>
  <w:style w:type="paragraph" w:customStyle="1" w:styleId="Stile4">
    <w:name w:val="Stile4"/>
    <w:basedOn w:val="Sommario2"/>
    <w:rsid w:val="00E64835"/>
    <w:pPr>
      <w:tabs>
        <w:tab w:val="clear" w:pos="880"/>
        <w:tab w:val="clear" w:pos="9061"/>
        <w:tab w:val="right" w:leader="dot" w:pos="9202"/>
      </w:tabs>
      <w:spacing w:before="0" w:after="60"/>
      <w:ind w:left="567"/>
      <w:jc w:val="both"/>
    </w:pPr>
    <w:rPr>
      <w:rFonts w:ascii="Arial" w:hAnsi="Arial"/>
      <w:sz w:val="22"/>
      <w:szCs w:val="20"/>
      <w:lang w:val="en-GB"/>
    </w:rPr>
  </w:style>
  <w:style w:type="character" w:styleId="Rimandocommento">
    <w:name w:val="annotation reference"/>
    <w:rsid w:val="00E5376B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E5376B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rsid w:val="00E5376B"/>
  </w:style>
  <w:style w:type="paragraph" w:styleId="Soggettocommento">
    <w:name w:val="annotation subject"/>
    <w:basedOn w:val="Testocommento"/>
    <w:next w:val="Testocommento"/>
    <w:link w:val="SoggettocommentoCarattere"/>
    <w:rsid w:val="00E5376B"/>
    <w:rPr>
      <w:b/>
      <w:bCs/>
    </w:rPr>
  </w:style>
  <w:style w:type="character" w:customStyle="1" w:styleId="SoggettocommentoCarattere">
    <w:name w:val="Soggetto commento Carattere"/>
    <w:link w:val="Soggettocommento"/>
    <w:rsid w:val="00E5376B"/>
    <w:rPr>
      <w:b/>
      <w:bCs/>
    </w:rPr>
  </w:style>
  <w:style w:type="paragraph" w:customStyle="1" w:styleId="Direttiva2">
    <w:name w:val="Direttiva2"/>
    <w:basedOn w:val="Normale"/>
    <w:rsid w:val="00B713FD"/>
    <w:pPr>
      <w:numPr>
        <w:numId w:val="9"/>
      </w:numPr>
      <w:jc w:val="both"/>
    </w:pPr>
    <w:rPr>
      <w:rFonts w:ascii="Segoe UI Light" w:hAnsi="Segoe UI Light"/>
      <w:sz w:val="20"/>
      <w:szCs w:val="20"/>
      <w:lang w:eastAsia="en-US"/>
    </w:rPr>
  </w:style>
  <w:style w:type="paragraph" w:styleId="Paragrafoelenco">
    <w:name w:val="List Paragraph"/>
    <w:aliases w:val="Number Level 3,lp1,List Paragraph1,Bulleted Text,TOC style,FooterText,Heading Bullet,Bulleted text,Bullet OSM,Paragraphe de liste1,Bulletr List Paragraph,列出段落,列出段落1,List Paragraph2,List Paragraph21,Párrafo de lista1,Parágrafo da Lista1"/>
    <w:basedOn w:val="Normale"/>
    <w:link w:val="ParagrafoelencoCarattere"/>
    <w:uiPriority w:val="34"/>
    <w:qFormat/>
    <w:rsid w:val="00966D91"/>
    <w:pPr>
      <w:ind w:left="720"/>
      <w:contextualSpacing/>
      <w:jc w:val="both"/>
    </w:pPr>
    <w:rPr>
      <w:rFonts w:ascii="Calibri" w:hAnsi="Calibri"/>
      <w:szCs w:val="20"/>
      <w:lang w:eastAsia="en-US"/>
    </w:rPr>
  </w:style>
  <w:style w:type="character" w:customStyle="1" w:styleId="ParagrafoelencoCarattere">
    <w:name w:val="Paragrafo elenco Carattere"/>
    <w:aliases w:val="Number Level 3 Carattere,lp1 Carattere,List Paragraph1 Carattere,Bulleted Text Carattere,TOC style Carattere,FooterText Carattere,Heading Bullet Carattere,Bulleted text Carattere,Bullet OSM Carattere,列出段落 Carattere"/>
    <w:link w:val="Paragrafoelenco"/>
    <w:uiPriority w:val="34"/>
    <w:rsid w:val="00A135F4"/>
    <w:rPr>
      <w:rFonts w:ascii="Calibri" w:hAnsi="Calibri"/>
      <w:szCs w:val="20"/>
      <w:lang w:val="it-IT" w:eastAsia="en-US"/>
    </w:rPr>
  </w:style>
  <w:style w:type="paragraph" w:customStyle="1" w:styleId="Titolosenzanumerazione">
    <w:name w:val="Titolo senza numerazione"/>
    <w:basedOn w:val="Normale"/>
    <w:next w:val="Normale"/>
    <w:rsid w:val="00460990"/>
    <w:pPr>
      <w:keepNext/>
      <w:keepLines/>
      <w:spacing w:before="120" w:after="480"/>
    </w:pPr>
    <w:rPr>
      <w:rFonts w:ascii="Arial" w:hAnsi="Arial"/>
      <w:b/>
      <w:caps/>
      <w:sz w:val="32"/>
      <w:szCs w:val="20"/>
    </w:rPr>
  </w:style>
  <w:style w:type="table" w:customStyle="1" w:styleId="Grigliatabellachiara1">
    <w:name w:val="Griglia tabella chiara1"/>
    <w:basedOn w:val="Tabellanormale"/>
    <w:uiPriority w:val="40"/>
    <w:rsid w:val="00606C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Carpredefinitoparagrafo"/>
    <w:rsid w:val="008D35D5"/>
  </w:style>
  <w:style w:type="character" w:customStyle="1" w:styleId="ms-crm-inlineeditlabeltext">
    <w:name w:val="ms-crm-inlineeditlabeltext"/>
    <w:basedOn w:val="Carpredefinitoparagrafo"/>
    <w:rsid w:val="00F85093"/>
  </w:style>
  <w:style w:type="paragraph" w:styleId="Puntoelenco2">
    <w:name w:val="List Bullet 2"/>
    <w:basedOn w:val="Normale"/>
    <w:uiPriority w:val="99"/>
    <w:rsid w:val="00CB318E"/>
    <w:pPr>
      <w:numPr>
        <w:numId w:val="10"/>
      </w:numPr>
      <w:spacing w:after="60"/>
      <w:jc w:val="both"/>
    </w:pPr>
    <w:rPr>
      <w:rFonts w:ascii="Arial" w:hAnsi="Arial" w:cs="Arial"/>
      <w:noProof/>
      <w:color w:val="000000"/>
      <w:lang w:eastAsia="it-IT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237274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e"/>
    <w:link w:val="MSGENFONTSTYLENAMETEMPLATEROLENUMBERMSGENFONTSTYLENAMEBYROLETEXT2"/>
    <w:rsid w:val="00237274"/>
    <w:pPr>
      <w:widowControl w:val="0"/>
      <w:shd w:val="clear" w:color="auto" w:fill="FFFFFF"/>
      <w:spacing w:before="280" w:after="420" w:line="403" w:lineRule="exact"/>
      <w:jc w:val="both"/>
    </w:pPr>
    <w:rPr>
      <w:rFonts w:ascii="Arial" w:eastAsia="Arial" w:hAnsi="Arial" w:cs="Arial"/>
      <w:sz w:val="21"/>
      <w:szCs w:val="21"/>
      <w:lang w:val="fr-FR"/>
    </w:rPr>
  </w:style>
  <w:style w:type="paragraph" w:customStyle="1" w:styleId="NormaleGiustificatoCarattereCarattereCarattereCarattereCarattereCarattereCarattereCarattereCarattereCarattereCarattereCarattereCarattereCarattereCarattere">
    <w:name w:val="Normale+Giustificato Carattere Carattere Carattere Carattere Carattere Carattere Carattere Carattere Carattere Carattere Carattere Carattere Carattere Carattere Carattere"/>
    <w:basedOn w:val="Normale"/>
    <w:link w:val="NormaleGiustificatoCarattereCarattereCarattereCarattereCarattereCarattereCarattereCarattereCarattereCarattereCarattereCarattereCarattereCarattereCarattereCarattere"/>
    <w:rsid w:val="00ED0E39"/>
    <w:pPr>
      <w:spacing w:before="60" w:after="60"/>
      <w:jc w:val="both"/>
    </w:pPr>
    <w:rPr>
      <w:rFonts w:ascii="Arial" w:hAnsi="Arial"/>
      <w:sz w:val="20"/>
      <w:szCs w:val="20"/>
      <w:lang w:val="x-none" w:eastAsia="it-IT"/>
    </w:rPr>
  </w:style>
  <w:style w:type="character" w:customStyle="1" w:styleId="NormaleGiustificatoCarattereCarattereCarattereCarattereCarattereCarattereCarattereCarattereCarattereCarattereCarattereCarattereCarattereCarattereCarattereCarattere">
    <w:name w:val="Normale+Giustificato Carattere Carattere Carattere Carattere Carattere Carattere Carattere Carattere Carattere Carattere Carattere Carattere Carattere Carattere Carattere Carattere"/>
    <w:link w:val="NormaleGiustificatoCarattereCarattereCarattereCarattereCarattereCarattereCarattereCarattereCarattereCarattereCarattereCarattereCarattereCarattereCarattere"/>
    <w:rsid w:val="00ED0E39"/>
    <w:rPr>
      <w:rFonts w:ascii="Arial" w:hAnsi="Arial"/>
      <w:sz w:val="20"/>
      <w:szCs w:val="20"/>
      <w:lang w:val="x-none" w:eastAsia="it-IT"/>
    </w:rPr>
  </w:style>
  <w:style w:type="character" w:customStyle="1" w:styleId="block">
    <w:name w:val="block"/>
    <w:basedOn w:val="Carpredefinitoparagrafo"/>
    <w:rsid w:val="00FA3994"/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F7E17"/>
    <w:rPr>
      <w:rFonts w:ascii="Courier New" w:hAnsi="Courier New" w:cs="Courier New"/>
      <w:sz w:val="20"/>
      <w:szCs w:val="20"/>
      <w:lang w:val="it-IT"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F7E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t-IT"/>
    </w:rPr>
  </w:style>
  <w:style w:type="paragraph" w:customStyle="1" w:styleId="Style1">
    <w:name w:val="Style1"/>
    <w:basedOn w:val="Titolo5"/>
    <w:link w:val="Style1Char"/>
    <w:qFormat/>
    <w:rsid w:val="00103DE4"/>
    <w:pPr>
      <w:tabs>
        <w:tab w:val="num" w:pos="1008"/>
      </w:tabs>
      <w:ind w:left="1008" w:hanging="1008"/>
    </w:pPr>
  </w:style>
  <w:style w:type="character" w:customStyle="1" w:styleId="Style1Char">
    <w:name w:val="Style1 Char"/>
    <w:basedOn w:val="Carpredefinitoparagrafo"/>
    <w:link w:val="Style1"/>
    <w:rsid w:val="00103DE4"/>
    <w:rPr>
      <w:b/>
      <w:lang w:val="it-IT"/>
    </w:rPr>
  </w:style>
  <w:style w:type="paragraph" w:customStyle="1" w:styleId="Footer1">
    <w:name w:val="Footer1"/>
    <w:basedOn w:val="Normale"/>
    <w:rsid w:val="009136EB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color w:val="000000"/>
      <w:sz w:val="16"/>
      <w:szCs w:val="20"/>
      <w:lang w:eastAsia="it-IT"/>
    </w:rPr>
  </w:style>
  <w:style w:type="paragraph" w:styleId="Revisione">
    <w:name w:val="Revision"/>
    <w:hidden/>
    <w:uiPriority w:val="99"/>
    <w:semiHidden/>
    <w:rsid w:val="00627CEE"/>
    <w:rPr>
      <w:lang w:val="it-IT"/>
    </w:rPr>
  </w:style>
  <w:style w:type="character" w:customStyle="1" w:styleId="xnormaltextrun">
    <w:name w:val="x_normaltextrun"/>
    <w:basedOn w:val="Carpredefinitoparagrafo"/>
    <w:rsid w:val="00983473"/>
  </w:style>
  <w:style w:type="character" w:styleId="Menzionenonrisolta">
    <w:name w:val="Unresolved Mention"/>
    <w:basedOn w:val="Carpredefinitoparagrafo"/>
    <w:uiPriority w:val="99"/>
    <w:semiHidden/>
    <w:unhideWhenUsed/>
    <w:rsid w:val="004C7F7E"/>
    <w:rPr>
      <w:color w:val="605E5C"/>
      <w:shd w:val="clear" w:color="auto" w:fill="E1DFDD"/>
    </w:rPr>
  </w:style>
  <w:style w:type="character" w:customStyle="1" w:styleId="ui-provider">
    <w:name w:val="ui-provider"/>
    <w:basedOn w:val="Carpredefinitoparagrafo"/>
    <w:rsid w:val="00327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3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5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0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6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90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60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5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6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6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3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7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5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0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1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9137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4688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61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8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3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6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3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031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9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9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38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822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003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83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72918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941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67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68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4369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70107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07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5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0542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5971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94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4807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7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5922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70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6742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3387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694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70133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095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4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295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8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1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388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755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48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3847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541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480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1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046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50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793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37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55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5880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78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1023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4589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77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8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79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693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17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3413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07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5304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554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62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1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91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137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83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29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818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57475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0442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9360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605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92307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768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8288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10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7781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83262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314993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40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51179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9195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4328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888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405915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34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9771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210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60615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374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77531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53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19815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0524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005324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783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7407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47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667416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2212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24968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017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01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66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6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9898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702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97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294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1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8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969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220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567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9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6519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4868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090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369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0771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7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57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645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715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8983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08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30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48266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205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862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7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6110073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15799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9123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05534">
                                                                                  <w:marLeft w:val="240"/>
                                                                                  <w:marRight w:val="24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8294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707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2751349">
                                                                                          <w:marLeft w:val="240"/>
                                                                                          <w:marRight w:val="24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078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6549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2387387">
                                                                                                  <w:marLeft w:val="240"/>
                                                                                                  <w:marRight w:val="24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5949093">
                                                                                                      <w:marLeft w:val="24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3184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5447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1309270">
                                                                                                          <w:marLeft w:val="240"/>
                                                                                                          <w:marRight w:val="2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820602">
                                                                                                              <w:marLeft w:val="24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5891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3920419">
                                                                                                                  <w:marLeft w:val="240"/>
                                                                                                                  <w:marRight w:val="24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456989">
                                                                                                                      <w:marLeft w:val="24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8304418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6980400">
                                                                                                                          <w:marLeft w:val="240"/>
                                                                                                                          <w:marRight w:val="24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464951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2397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539173357">
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1095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9235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018606807">
        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2566411">
            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88389442">
    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64261051">
                                                                                                                              <w:marLeft w:val="24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0242411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61964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79883190">
                                                                                                          <w:marLeft w:val="240"/>
                                                                                                          <w:marRight w:val="24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294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346064">
                                                                                                                  <w:marLeft w:val="240"/>
                                                                                                                  <w:marRight w:val="24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2660386">
                                                                                                                      <w:marLeft w:val="24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14901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4697740">
                                                                                                                          <w:marLeft w:val="240"/>
                                                                                                                          <w:marRight w:val="24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4400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1741802">
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0683375">
    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629508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6055343">
        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3326266">
                                                                                                                                              <w:marLeft w:val="24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22524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320962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923950805">
                                                                                                                              <w:marLeft w:val="24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013802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14208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18121000">
                                                                                                              <w:marLeft w:val="24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3699087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3101241">
                                                                                      <w:marLeft w:val="24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4852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946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83039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36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5174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1688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706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690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42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6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51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14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52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96889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8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26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3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43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25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0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18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10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6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6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88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9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89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0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8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5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3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4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7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22907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48655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66201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67708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68709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89693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9073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1369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21131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42830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59443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84073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95429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202952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8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2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0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  <w:div w:id="118640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4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7554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807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8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4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2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DBDEE1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0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ur01.safelinks.protection.outlook.com/?url=https%3A%2F%2Fexample.appian.com%2Fsuite%2Fwebapi%2Fendpoint&amp;data=05%7C01%7Cluana.mirabella%40atos.net%7C6f9002be97824bd5431208da6fd9d5e2%7C33440fc6b7c7412cbb730e70b0198d5a%7C0%7C0%7C637945278637026591%7CUnknown%7CTWFpbGZsb3d8eyJWIjoiMC4wLjAwMDAiLCJQIjoiV2luMzIiLCJBTiI6Ik1haWwiLCJXVCI6Mn0%3D%7C3000%7C%7C%7C&amp;sdata=aSsUl7Rq%2FRDQJCF7gQLLXZJxvUn%2B%2BqnucX4yVd9XZ8w%3D&amp;reserved=0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eur01.safelinks.protection.outlook.com/?url=https%3A%2F%2Fexample.appian.com%2Fsuite%2Fwebapi%2Fendpoint&amp;data=05%7C01%7Cluana.mirabella%40atos.net%7C6f9002be97824bd5431208da6fd9d5e2%7C33440fc6b7c7412cbb730e70b0198d5a%7C0%7C0%7C637945278637026591%7CUnknown%7CTWFpbGZsb3d8eyJWIjoiMC4wLjAwMDAiLCJQIjoiV2luMzIiLCJBTiI6Ik1haWwiLCJXVCI6Mn0%3D%7C3000%7C%7C%7C&amp;sdata=aSsUl7Rq%2FRDQJCF7gQLLXZJxvUn%2B%2BqnucX4yVd9XZ8w%3D&amp;reserved=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stetest.appiancloud.com/suite/webapi/boaanccreapratica" TargetMode="Externa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I\Community\Meeting%2019-09-2002\Teradata%20Template%20Documento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2ED5E574432C4DA5E4DD875C3640DA" ma:contentTypeVersion="19" ma:contentTypeDescription="Creare un nuovo documento." ma:contentTypeScope="" ma:versionID="d27e94b759e117dd23579bf4c8c17dbc">
  <xsd:schema xmlns:xsd="http://www.w3.org/2001/XMLSchema" xmlns:xs="http://www.w3.org/2001/XMLSchema" xmlns:p="http://schemas.microsoft.com/office/2006/metadata/properties" xmlns:ns2="ca003999-f76d-4575-b6a6-74c86ad38ab6" xmlns:ns3="f0613f0e-8743-493e-89a4-35d5bb936700" targetNamespace="http://schemas.microsoft.com/office/2006/metadata/properties" ma:root="true" ma:fieldsID="1ce07079e071a3d0fd123ad4a59b12d6" ns2:_="" ns3:_="">
    <xsd:import namespace="ca003999-f76d-4575-b6a6-74c86ad38ab6"/>
    <xsd:import namespace="f0613f0e-8743-493e-89a4-35d5bb9367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03999-f76d-4575-b6a6-74c86ad38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Tag immagine" ma:readOnly="false" ma:fieldId="{5cf76f15-5ced-4ddc-b409-7134ff3c332f}" ma:taxonomyMulti="true" ma:sspId="3b2fc3c2-9792-4429-8cd5-c389a38525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613f0e-8743-493e-89a4-35d5bb936700" elementFormDefault="qualified">
    <xsd:import namespace="http://schemas.microsoft.com/office/2006/documentManagement/types"/>
    <xsd:import namespace="http://schemas.microsoft.com/office/infopath/2007/PartnerControls"/>
    <xsd:element name="SharedWithUsers" ma:index="6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509b65d-76d0-4d73-8973-a1a6de1ac43a}" ma:internalName="TaxCatchAll" ma:showField="CatchAllData" ma:web="f0613f0e-8743-493e-89a4-35d5bb9367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Tipo di contenuto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003999-f76d-4575-b6a6-74c86ad38ab6">
      <Terms xmlns="http://schemas.microsoft.com/office/infopath/2007/PartnerControls"/>
    </lcf76f155ced4ddcb4097134ff3c332f>
    <TaxCatchAll xmlns="f0613f0e-8743-493e-89a4-35d5bb936700" xsi:nil="true"/>
  </documentManagement>
</p:properties>
</file>

<file path=customXml/itemProps1.xml><?xml version="1.0" encoding="utf-8"?>
<ds:datastoreItem xmlns:ds="http://schemas.openxmlformats.org/officeDocument/2006/customXml" ds:itemID="{1D1545DD-0EB9-4E3E-ADE7-9862801C07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325D12-67BA-4390-AFB4-9B78BED991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57025-6472-48CA-B1E3-1332F950DD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03999-f76d-4575-b6a6-74c86ad38ab6"/>
    <ds:schemaRef ds:uri="f0613f0e-8743-493e-89a4-35d5bb936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E547E0-F813-4A72-AD14-25302C06F114}">
  <ds:schemaRefs>
    <ds:schemaRef ds:uri="http://schemas.microsoft.com/office/2006/metadata/properties"/>
    <ds:schemaRef ds:uri="http://schemas.microsoft.com/office/infopath/2007/PartnerControls"/>
    <ds:schemaRef ds:uri="ca003999-f76d-4575-b6a6-74c86ad38ab6"/>
    <ds:schemaRef ds:uri="f0613f0e-8743-493e-89a4-35d5bb9367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Teradata Template Documento.dot</Template>
  <TotalTime>0</TotalTime>
  <Pages>11</Pages>
  <Words>1228</Words>
  <Characters>7005</Characters>
  <Application>Microsoft Office Word</Application>
  <DocSecurity>0</DocSecurity>
  <Lines>58</Lines>
  <Paragraphs>16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Marina Landri</cp:lastModifiedBy>
  <cp:revision>2</cp:revision>
  <cp:lastPrinted>2015-11-01T00:55:00Z</cp:lastPrinted>
  <dcterms:created xsi:type="dcterms:W3CDTF">2026-05-13T14:07:00Z</dcterms:created>
  <dcterms:modified xsi:type="dcterms:W3CDTF">2026-05-14T10:54:00Z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Poste Italiane</vt:lpwstr>
  </property>
  <property fmtid="{D5CDD505-2E9C-101B-9397-08002B2CF9AE}" pid="3" name="Status">
    <vt:lpwstr>Bozza</vt:lpwstr>
  </property>
  <property fmtid="{D5CDD505-2E9C-101B-9397-08002B2CF9AE}" pid="4" name="ContentTypeId">
    <vt:lpwstr>0x01010029B5D190B1BDFC438689B50C574D3B59</vt:lpwstr>
  </property>
  <property fmtid="{D5CDD505-2E9C-101B-9397-08002B2CF9AE}" pid="5" name="redattore">
    <vt:lpwstr>Ceraldi</vt:lpwstr>
  </property>
  <property fmtid="{D5CDD505-2E9C-101B-9397-08002B2CF9AE}" pid="6" name="MSIP_Label_609d143b-9e20-4325-a486-915934a7f97c_Enabled">
    <vt:lpwstr>true</vt:lpwstr>
  </property>
  <property fmtid="{D5CDD505-2E9C-101B-9397-08002B2CF9AE}" pid="7" name="MSIP_Label_609d143b-9e20-4325-a486-915934a7f97c_SetDate">
    <vt:lpwstr>2021-05-07T07:15:30Z</vt:lpwstr>
  </property>
  <property fmtid="{D5CDD505-2E9C-101B-9397-08002B2CF9AE}" pid="8" name="MSIP_Label_609d143b-9e20-4325-a486-915934a7f97c_Method">
    <vt:lpwstr>Privileged</vt:lpwstr>
  </property>
  <property fmtid="{D5CDD505-2E9C-101B-9397-08002B2CF9AE}" pid="9" name="MSIP_Label_609d143b-9e20-4325-a486-915934a7f97c_Name">
    <vt:lpwstr>Public</vt:lpwstr>
  </property>
  <property fmtid="{D5CDD505-2E9C-101B-9397-08002B2CF9AE}" pid="10" name="MSIP_Label_609d143b-9e20-4325-a486-915934a7f97c_SiteId">
    <vt:lpwstr>33440fc6-b7c7-412c-bb73-0e70b0198d5a</vt:lpwstr>
  </property>
  <property fmtid="{D5CDD505-2E9C-101B-9397-08002B2CF9AE}" pid="11" name="MSIP_Label_609d143b-9e20-4325-a486-915934a7f97c_ActionId">
    <vt:lpwstr>ebee07ec-8d69-4fd8-bf6d-fd1606520853</vt:lpwstr>
  </property>
  <property fmtid="{D5CDD505-2E9C-101B-9397-08002B2CF9AE}" pid="12" name="MSIP_Label_609d143b-9e20-4325-a486-915934a7f97c_ContentBits">
    <vt:lpwstr>0</vt:lpwstr>
  </property>
  <property fmtid="{D5CDD505-2E9C-101B-9397-08002B2CF9AE}" pid="13" name="MediaServiceImageTags">
    <vt:lpwstr/>
  </property>
</Properties>
</file>